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265293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hu-HU" w:eastAsia="hu-HU"/>
        </w:rPr>
        <w:drawing>
          <wp:inline distT="0" distB="0" distL="0" distR="0">
            <wp:extent cx="12573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93" w:rsidRPr="008B5277" w:rsidRDefault="00265293" w:rsidP="00C6554A">
      <w:pPr>
        <w:pStyle w:val="Photo"/>
      </w:pPr>
      <w:r>
        <w:rPr>
          <w:noProof/>
          <w:lang w:val="hu-HU" w:eastAsia="hu-HU"/>
        </w:rPr>
        <w:drawing>
          <wp:inline distT="0" distB="0" distL="0" distR="0">
            <wp:extent cx="5486400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3578BD" w:rsidRDefault="003578BD" w:rsidP="003578BD">
      <w:pPr>
        <w:pStyle w:val="Default"/>
      </w:pPr>
    </w:p>
    <w:p w:rsidR="00C6554A" w:rsidRDefault="003578BD" w:rsidP="003578BD">
      <w:pPr>
        <w:pStyle w:val="Title"/>
      </w:pPr>
      <w:r>
        <w:t xml:space="preserve"> </w:t>
      </w:r>
      <w:r w:rsidRPr="003578BD">
        <w:rPr>
          <w:rFonts w:ascii="Verdana" w:eastAsia="Verdana" w:hAnsi="Verdana" w:cs="Verdana"/>
          <w:sz w:val="56"/>
          <w:szCs w:val="40"/>
        </w:rPr>
        <w:t>M</w:t>
      </w:r>
      <w:r w:rsidRPr="003578BD">
        <w:rPr>
          <w:rFonts w:ascii="Verdana" w:eastAsia="Verdana" w:hAnsi="Verdana" w:cs="Verdana"/>
          <w:sz w:val="56"/>
          <w:szCs w:val="40"/>
          <w:vertAlign w:val="superscript"/>
        </w:rPr>
        <w:t>A</w:t>
      </w:r>
      <w:r w:rsidRPr="003578BD">
        <w:rPr>
          <w:rFonts w:ascii="Verdana" w:eastAsia="Verdana" w:hAnsi="Verdana" w:cs="Verdana"/>
          <w:sz w:val="56"/>
          <w:szCs w:val="40"/>
        </w:rPr>
        <w:t>/</w:t>
      </w:r>
      <w:r w:rsidRPr="003578BD">
        <w:rPr>
          <w:rFonts w:ascii="Verdana" w:eastAsia="Verdana" w:hAnsi="Verdana" w:cs="Verdana"/>
          <w:sz w:val="56"/>
          <w:szCs w:val="40"/>
          <w:vertAlign w:val="subscript"/>
        </w:rPr>
        <w:t>I</w:t>
      </w:r>
      <w:r w:rsidRPr="003578BD">
        <w:rPr>
          <w:rFonts w:ascii="Verdana" w:eastAsia="Verdana" w:hAnsi="Verdana" w:cs="Verdana"/>
          <w:sz w:val="56"/>
          <w:szCs w:val="40"/>
        </w:rPr>
        <w:t>XIFY</w:t>
      </w:r>
      <w:r>
        <w:rPr>
          <w:sz w:val="160"/>
        </w:rPr>
        <w:t xml:space="preserve"> </w:t>
      </w:r>
      <w:r w:rsidR="00265293">
        <w:t>Dokumentáció</w:t>
      </w:r>
    </w:p>
    <w:p w:rsidR="00C6554A" w:rsidRPr="00D5413C" w:rsidRDefault="00265293" w:rsidP="00C6554A">
      <w:pPr>
        <w:pStyle w:val="Subtitle"/>
      </w:pPr>
      <w:r>
        <w:t>SPECIFIKÁCIÓ, RENDSZERTERV, TELEPÍTÉSI dokumentáció</w:t>
      </w:r>
    </w:p>
    <w:p w:rsidR="00C6554A" w:rsidRDefault="00265293" w:rsidP="00C6554A">
      <w:pPr>
        <w:pStyle w:val="ContactInfo"/>
      </w:pPr>
      <w:r>
        <w:t>Bordács Gergő (KJB0VB)</w:t>
      </w:r>
      <w:r w:rsidR="003578BD">
        <w:t xml:space="preserve"> – Hegedüs Péter (LMZGU4)</w:t>
      </w:r>
      <w:r w:rsidR="00C6554A">
        <w:t xml:space="preserve"> | </w:t>
      </w:r>
      <w:r w:rsidR="003578BD">
        <w:t>Szoftverarchitektúrák</w:t>
      </w:r>
      <w:r w:rsidR="00C6554A">
        <w:t xml:space="preserve"> |</w:t>
      </w:r>
      <w:r w:rsidR="00C6554A" w:rsidRPr="00D5413C">
        <w:t xml:space="preserve"> </w:t>
      </w:r>
      <w:r w:rsidR="003578BD">
        <w:t>2016.11.20.</w:t>
      </w:r>
      <w:r w:rsidR="00C6554A">
        <w:br w:type="page"/>
      </w:r>
    </w:p>
    <w:sdt>
      <w:sdtPr>
        <w:id w:val="-18252667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:rsidR="000F152E" w:rsidRDefault="00815945">
          <w:pPr>
            <w:pStyle w:val="TOCHeading"/>
          </w:pPr>
          <w:r>
            <w:t>Tartalomjegyzék</w:t>
          </w:r>
          <w:bookmarkStart w:id="5" w:name="_GoBack"/>
          <w:bookmarkEnd w:id="5"/>
        </w:p>
        <w:p w:rsidR="00811CEB" w:rsidRDefault="000F152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639479" w:history="1">
            <w:r w:rsidR="00811CEB" w:rsidRPr="00B324AD">
              <w:rPr>
                <w:rStyle w:val="Hyperlink"/>
                <w:noProof/>
              </w:rPr>
              <w:t>Specifikáció</w:t>
            </w:r>
            <w:r w:rsidR="00811CEB">
              <w:rPr>
                <w:noProof/>
                <w:webHidden/>
              </w:rPr>
              <w:tab/>
            </w:r>
            <w:r w:rsidR="00811CEB">
              <w:rPr>
                <w:noProof/>
                <w:webHidden/>
              </w:rPr>
              <w:fldChar w:fldCharType="begin"/>
            </w:r>
            <w:r w:rsidR="00811CEB">
              <w:rPr>
                <w:noProof/>
                <w:webHidden/>
              </w:rPr>
              <w:instrText xml:space="preserve"> PAGEREF _Toc467639479 \h </w:instrText>
            </w:r>
            <w:r w:rsidR="00811CEB">
              <w:rPr>
                <w:noProof/>
                <w:webHidden/>
              </w:rPr>
            </w:r>
            <w:r w:rsidR="00811CEB"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2</w:t>
            </w:r>
            <w:r w:rsidR="00811CEB"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0" w:history="1">
            <w:r w:rsidRPr="00B324AD">
              <w:rPr>
                <w:rStyle w:val="Hyperlink"/>
                <w:rFonts w:eastAsia="Verdana" w:cs="Verdana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1" w:history="1">
            <w:r w:rsidRPr="00B324AD">
              <w:rPr>
                <w:rStyle w:val="Hyperlink"/>
                <w:rFonts w:eastAsia="Verdana" w:cs="Verdana"/>
                <w:noProof/>
              </w:rPr>
              <w:t>A fejlesztői 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2" w:history="1">
            <w:r w:rsidRPr="00B324AD">
              <w:rPr>
                <w:rStyle w:val="Hyperlink"/>
                <w:rFonts w:eastAsia="Verdana" w:cs="Verdana"/>
                <w:noProof/>
              </w:rPr>
              <w:t>Részletes 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3" w:history="1">
            <w:r w:rsidRPr="00B324AD">
              <w:rPr>
                <w:rStyle w:val="Hyperlink"/>
                <w:rFonts w:eastAsia="Verdana" w:cs="Verdana"/>
                <w:noProof/>
              </w:rPr>
              <w:t>Technikai paraméterek,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4" w:history="1">
            <w:r w:rsidRPr="00B324AD">
              <w:rPr>
                <w:rStyle w:val="Hyperlink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5" w:history="1">
            <w:r w:rsidRPr="00B324AD">
              <w:rPr>
                <w:rStyle w:val="Hyperlink"/>
                <w:noProof/>
              </w:rPr>
              <w:t>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6" w:history="1">
            <w:r w:rsidRPr="00B324AD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7" w:history="1">
            <w:r w:rsidRPr="00B324AD">
              <w:rPr>
                <w:rStyle w:val="Hyperlink"/>
                <w:noProof/>
              </w:rPr>
              <w:t>Spotify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8" w:history="1">
            <w:r w:rsidRPr="00B324AD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89" w:history="1">
            <w:r w:rsidRPr="00B324AD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90" w:history="1">
            <w:r w:rsidRPr="00B324AD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91" w:history="1">
            <w:r w:rsidRPr="00B324AD">
              <w:rPr>
                <w:rStyle w:val="Hyperlink"/>
                <w:noProof/>
              </w:rPr>
              <w:t>Azure Web 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92" w:history="1">
            <w:r w:rsidRPr="00B324AD">
              <w:rPr>
                <w:rStyle w:val="Hyperlink"/>
                <w:noProof/>
              </w:rPr>
              <w:t>Telepítési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CEB" w:rsidRDefault="00811CEB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hu-HU" w:eastAsia="hu-HU"/>
            </w:rPr>
          </w:pPr>
          <w:hyperlink w:anchor="_Toc467639493" w:history="1">
            <w:r w:rsidRPr="00B324AD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_Toc467639493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F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52E" w:rsidRDefault="000F152E">
          <w:r>
            <w:rPr>
              <w:b/>
              <w:bCs/>
              <w:noProof/>
            </w:rPr>
            <w:fldChar w:fldCharType="end"/>
          </w:r>
        </w:p>
      </w:sdtContent>
    </w:sdt>
    <w:p w:rsidR="007409AE" w:rsidRDefault="007409AE" w:rsidP="00C6554A">
      <w:pPr>
        <w:pStyle w:val="Heading1"/>
      </w:pPr>
    </w:p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0F152E" w:rsidRDefault="000F152E" w:rsidP="000F152E"/>
    <w:p w:rsidR="00815945" w:rsidRPr="000F152E" w:rsidRDefault="00815945" w:rsidP="000F152E"/>
    <w:p w:rsidR="00673832" w:rsidRDefault="000F152E" w:rsidP="00D62734">
      <w:pPr>
        <w:pStyle w:val="Heading1"/>
        <w:tabs>
          <w:tab w:val="left" w:pos="5505"/>
        </w:tabs>
      </w:pPr>
      <w:bookmarkStart w:id="6" w:name="_Toc467639479"/>
      <w:r w:rsidRPr="00815945">
        <w:t>Specifikáció</w:t>
      </w:r>
      <w:bookmarkEnd w:id="6"/>
      <w:r w:rsidR="00D62734">
        <w:tab/>
      </w:r>
    </w:p>
    <w:p w:rsidR="00771BA0" w:rsidRPr="00673832" w:rsidRDefault="00771BA0" w:rsidP="00771BA0">
      <w:pPr>
        <w:pStyle w:val="Heading3"/>
        <w:spacing w:line="360" w:lineRule="auto"/>
        <w:rPr>
          <w:rFonts w:asciiTheme="minorHAnsi" w:hAnsiTheme="minorHAnsi"/>
          <w:sz w:val="22"/>
          <w:szCs w:val="22"/>
        </w:rPr>
      </w:pPr>
      <w:bookmarkStart w:id="7" w:name="_Toc467639480"/>
      <w:r>
        <w:rPr>
          <w:rFonts w:asciiTheme="minorHAnsi" w:eastAsia="Verdana" w:hAnsiTheme="minorHAnsi" w:cs="Verdana"/>
          <w:b/>
          <w:sz w:val="22"/>
          <w:szCs w:val="22"/>
        </w:rPr>
        <w:t>Feladatkiírás</w:t>
      </w:r>
      <w:bookmarkEnd w:id="7"/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  <w:highlight w:val="white"/>
        </w:rPr>
        <w:t xml:space="preserve">Az alkalmazás legyen képes több Spotify playlist (lejátszási lista) alapján összeállítani egy valószínűleg minden résztvevő számára elfogadható playlist-et (pl. metszetképzéssel). Az így létrehozott playlist-et legyen lehetőség elmenteni az alkalmazást használó user Spotify fiókjába. A felhasználni kívánt playlisteket a felhasználók a playlist URL-je, vagy egy Spotify usernév segítségével a playlistek lekérése után tudják megadni. Fontos, hogy az alkalmazás egyszerű felületen, könnyen kezelhető legyen, több platformon. Bővebb leírás a Részletes feladatleírás részben található.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  <w:highlight w:val="white"/>
        </w:rPr>
        <w:t>Az alkalmazás a MaiXIFY projekt-nevet kapta, így a továbbiakban az ilyen nevű hivatkozások alatt a házibuli playlist összeállító rendszert értjük.</w:t>
      </w:r>
    </w:p>
    <w:p w:rsidR="00673832" w:rsidRPr="00673832" w:rsidRDefault="00673832" w:rsidP="00673832">
      <w:pPr>
        <w:pStyle w:val="Heading3"/>
        <w:spacing w:line="360" w:lineRule="auto"/>
        <w:rPr>
          <w:rFonts w:asciiTheme="minorHAnsi" w:hAnsiTheme="minorHAnsi"/>
          <w:sz w:val="22"/>
          <w:szCs w:val="22"/>
        </w:rPr>
      </w:pPr>
      <w:bookmarkStart w:id="8" w:name="_oufds376nwvf" w:colFirst="0" w:colLast="0"/>
      <w:bookmarkStart w:id="9" w:name="_Toc467639481"/>
      <w:bookmarkEnd w:id="8"/>
      <w:r w:rsidRPr="00673832">
        <w:rPr>
          <w:rFonts w:asciiTheme="minorHAnsi" w:eastAsia="Verdana" w:hAnsiTheme="minorHAnsi" w:cs="Verdana"/>
          <w:b/>
          <w:sz w:val="22"/>
          <w:szCs w:val="22"/>
        </w:rPr>
        <w:t>A fejlesztői csapat</w:t>
      </w:r>
      <w:bookmarkEnd w:id="9"/>
      <w:r w:rsidRPr="00673832">
        <w:rPr>
          <w:rFonts w:asciiTheme="minorHAnsi" w:eastAsia="Verdana" w:hAnsiTheme="minorHAnsi" w:cs="Verdana"/>
          <w:b/>
          <w:sz w:val="22"/>
          <w:szCs w:val="22"/>
        </w:rPr>
        <w:t xml:space="preserve"> </w:t>
      </w:r>
    </w:p>
    <w:p w:rsidR="00673832" w:rsidRPr="00673832" w:rsidRDefault="00673832" w:rsidP="00673832">
      <w:pPr>
        <w:ind w:firstLine="720"/>
      </w:pPr>
      <w:r w:rsidRPr="00673832">
        <w:rPr>
          <w:rFonts w:eastAsia="Verdana" w:cs="Verdana"/>
        </w:rPr>
        <w:t xml:space="preserve">A csapat tagjai: </w:t>
      </w:r>
    </w:p>
    <w:p w:rsidR="00673832" w:rsidRPr="00673832" w:rsidRDefault="00673832" w:rsidP="00673832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  <w:b/>
              </w:rPr>
              <w:t>Név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  <w:b/>
              </w:rPr>
              <w:t>Neptun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  <w:b/>
              </w:rPr>
              <w:t>E-mail</w:t>
            </w:r>
          </w:p>
        </w:tc>
      </w:tr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Bordács Gergő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KJB0VB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gerawba@hotmail.com</w:t>
            </w:r>
          </w:p>
        </w:tc>
      </w:tr>
      <w:tr w:rsidR="00673832" w:rsidRPr="00673832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Hegedüs Péter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LMZGU4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673832" w:rsidRDefault="00673832" w:rsidP="00CF6C2E">
            <w:pPr>
              <w:widowControl w:val="0"/>
              <w:spacing w:line="240" w:lineRule="auto"/>
            </w:pPr>
            <w:r w:rsidRPr="00673832">
              <w:rPr>
                <w:rFonts w:eastAsia="Verdana" w:cs="Verdana"/>
              </w:rPr>
              <w:t>hegedus21@gmail.com</w:t>
            </w:r>
          </w:p>
        </w:tc>
      </w:tr>
    </w:tbl>
    <w:p w:rsidR="00673832" w:rsidRPr="00673832" w:rsidRDefault="00673832" w:rsidP="00673832"/>
    <w:p w:rsidR="00673832" w:rsidRPr="00673832" w:rsidRDefault="00673832" w:rsidP="00673832">
      <w:pPr>
        <w:spacing w:line="360" w:lineRule="auto"/>
        <w:ind w:firstLine="720"/>
      </w:pPr>
      <w:r w:rsidRPr="00673832">
        <w:rPr>
          <w:rFonts w:eastAsia="Verdana" w:cs="Verdana"/>
        </w:rPr>
        <w:t>A csapat kis létszámának következtében, valamint az egyenlőség biztosításának érdekében nem osztottunk ki külön szerepeket a csapaton belül.</w:t>
      </w:r>
    </w:p>
    <w:p w:rsidR="00673832" w:rsidRPr="00673832" w:rsidRDefault="00673832" w:rsidP="00673832">
      <w:pPr>
        <w:pStyle w:val="Heading3"/>
        <w:rPr>
          <w:rFonts w:asciiTheme="minorHAnsi" w:hAnsiTheme="minorHAnsi"/>
          <w:sz w:val="22"/>
          <w:szCs w:val="22"/>
        </w:rPr>
      </w:pPr>
      <w:bookmarkStart w:id="10" w:name="_gd9kz8srwdmn" w:colFirst="0" w:colLast="0"/>
      <w:bookmarkStart w:id="11" w:name="_Toc467639482"/>
      <w:bookmarkEnd w:id="10"/>
      <w:r w:rsidRPr="00673832">
        <w:rPr>
          <w:rFonts w:asciiTheme="minorHAnsi" w:eastAsia="Verdana" w:hAnsiTheme="minorHAnsi" w:cs="Verdana"/>
          <w:b/>
          <w:sz w:val="22"/>
          <w:szCs w:val="22"/>
        </w:rPr>
        <w:lastRenderedPageBreak/>
        <w:t>Részletes feladatleírás</w:t>
      </w:r>
      <w:bookmarkEnd w:id="11"/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 feladat célja egy webalkalmazás létrehozása, ami lehetővé teszi Spotify lejátszási listák generálását előre megadott Spotify lejátszási listák felhasználásával.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alkalmazásnak a legtöbb népszerű webes böngészőben futnia kell, továbbá platform függetlennek kell lennie (egy asztali számítógépen ugyanúgy lehessen használni, mint egy mobil eszközön).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használatakor egy felhasználó a következő módon adhatja meg a lejátszási listát (listákat), amiket az alkalmazás figyelembe vesz a közös lejátszási lista generálásakor:</w:t>
      </w:r>
    </w:p>
    <w:p w:rsidR="00673832" w:rsidRPr="00673832" w:rsidRDefault="00673832" w:rsidP="00673832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eastAsia="Verdana" w:cs="Verdana"/>
        </w:rPr>
      </w:pPr>
      <w:r w:rsidRPr="00673832">
        <w:rPr>
          <w:rFonts w:eastAsia="Verdana" w:cs="Verdana"/>
        </w:rPr>
        <w:t>közvetlenül megadja a lejátszási lista azonosítóját, URL-jét, VAGY</w:t>
      </w:r>
    </w:p>
    <w:p w:rsidR="00673832" w:rsidRPr="00673832" w:rsidRDefault="00673832" w:rsidP="00673832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eastAsia="Verdana" w:cs="Verdana"/>
        </w:rPr>
      </w:pPr>
      <w:r w:rsidRPr="00673832">
        <w:rPr>
          <w:rFonts w:eastAsia="Verdana" w:cs="Verdana"/>
        </w:rPr>
        <w:t>megad egy Spotify felhasználónevet, majd a Spotify felhasználó lejátszási listái közül kiválasztja a releváns listákat.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legfeljebb 100 db lejátszási listát képes figyelembe venni a közös lejátszási lista elkészítésekor.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Az alkalmazás használatakor a következő beállításokat végezheti el a felhasználó:</w:t>
      </w:r>
    </w:p>
    <w:p w:rsidR="00673832" w:rsidRPr="00673832" w:rsidRDefault="00673832" w:rsidP="00673832">
      <w:pPr>
        <w:numPr>
          <w:ilvl w:val="0"/>
          <w:numId w:val="17"/>
        </w:numPr>
        <w:spacing w:before="200" w:after="0" w:line="360" w:lineRule="auto"/>
        <w:ind w:hanging="360"/>
        <w:rPr>
          <w:rFonts w:eastAsia="Verdana" w:cs="Verdana"/>
        </w:rPr>
      </w:pPr>
      <w:r w:rsidRPr="00673832">
        <w:t>Küszöbérték (Threshold) beállítása:</w:t>
      </w:r>
      <w:r w:rsidRPr="00673832">
        <w:rPr>
          <w:rFonts w:eastAsia="Verdana" w:cs="Verdana"/>
        </w:rPr>
        <w:br/>
        <w:t>egy százalékos érték (0-100%), ha a megadott lejátszási listák közül egy zeneszám a listák beállított küszöbérték százaléknál nagyobb részében benne van, akkor a zeneszám bekerül a generált közös lejátszási listába, egyébként nem kerül be.</w:t>
      </w:r>
    </w:p>
    <w:p w:rsidR="00673832" w:rsidRPr="00673832" w:rsidRDefault="00673832" w:rsidP="00673832">
      <w:pPr>
        <w:numPr>
          <w:ilvl w:val="0"/>
          <w:numId w:val="17"/>
        </w:numPr>
        <w:spacing w:before="200" w:after="0" w:line="360" w:lineRule="auto"/>
        <w:ind w:hanging="360"/>
        <w:rPr>
          <w:rFonts w:eastAsia="Verdana" w:cs="Verdana"/>
        </w:rPr>
      </w:pPr>
      <w:r w:rsidRPr="00673832">
        <w:rPr>
          <w:rFonts w:eastAsia="Verdana" w:cs="Verdana"/>
        </w:rPr>
        <w:t xml:space="preserve">Javasolt zenék engedélyezése: </w:t>
      </w:r>
      <w:r w:rsidRPr="00673832">
        <w:rPr>
          <w:rFonts w:eastAsia="Verdana" w:cs="Verdana"/>
        </w:rPr>
        <w:br/>
        <w:t>ha a megadott lejátszási listákban nem szerepel olyan zeneszám, ami közös lenne a lejátszási listákban (illetve a küszöbérték alapján sem kerülne be), akkor a közös lejátszási lista generálásakor az alkalmazás azt veszi figyelembe, hogy a különböző lejátszási listákon melyek a hasonló zeneszámok (stílus, előadó stb.).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megadott lejátszási listák és a beállítások alapján az alkalmazás olyan lejátszási listát hoz létre, ahol a legtöbb olyan zeneszám szerepel, amit a fentiek alapján a legtöbb felhasználó szívesen hallgat.</w:t>
      </w:r>
    </w:p>
    <w:p w:rsidR="00673832" w:rsidRPr="00673832" w:rsidRDefault="00673832" w:rsidP="00673832">
      <w:pPr>
        <w:spacing w:before="200" w:line="360" w:lineRule="auto"/>
        <w:ind w:firstLine="720"/>
      </w:pPr>
      <w:r w:rsidRPr="00673832">
        <w:rPr>
          <w:rFonts w:eastAsia="Verdana" w:cs="Verdana"/>
        </w:rPr>
        <w:lastRenderedPageBreak/>
        <w:t xml:space="preserve">A kapott lejátszási listában szereplő zeneszámokat különböző, előre beállított szempontok alapján lehet rendezni: </w:t>
      </w:r>
      <w:r w:rsidRPr="00673832">
        <w:rPr>
          <w:rFonts w:eastAsia="Verdana" w:cs="Verdana"/>
        </w:rPr>
        <w:br/>
      </w:r>
      <w:r w:rsidRPr="00673832">
        <w:rPr>
          <w:rFonts w:eastAsia="Verdana" w:cs="Verdana"/>
        </w:rPr>
        <w:tab/>
        <w:t>legtöbb találat/hasonló stílus/véletlenszerű.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A lista generálása után a felhasználónak lehetősége van a lejátszási lista elmentésére, adott néven a saját Spotify fiókjába. Ehhez azonosítania kell a felhasználónak magát a Spotify rendszerbe.</w:t>
      </w:r>
    </w:p>
    <w:p w:rsidR="00673832" w:rsidRPr="00673832" w:rsidRDefault="00673832" w:rsidP="00673832">
      <w:pPr>
        <w:pStyle w:val="Heading3"/>
        <w:spacing w:before="200" w:line="360" w:lineRule="auto"/>
        <w:rPr>
          <w:rFonts w:asciiTheme="minorHAnsi" w:hAnsiTheme="minorHAnsi"/>
          <w:sz w:val="22"/>
          <w:szCs w:val="22"/>
        </w:rPr>
      </w:pPr>
      <w:bookmarkStart w:id="12" w:name="_caery8wiqp5j" w:colFirst="0" w:colLast="0"/>
      <w:bookmarkStart w:id="13" w:name="_Toc467639483"/>
      <w:bookmarkEnd w:id="12"/>
      <w:r w:rsidRPr="00673832">
        <w:rPr>
          <w:rFonts w:asciiTheme="minorHAnsi" w:eastAsia="Verdana" w:hAnsiTheme="minorHAnsi" w:cs="Verdana"/>
          <w:b/>
          <w:sz w:val="22"/>
          <w:szCs w:val="22"/>
        </w:rPr>
        <w:t>Technikai paraméterek, architektúra</w:t>
      </w:r>
      <w:bookmarkEnd w:id="13"/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Az alkalmazás az ASP.NET platformon fog futni, ehhez egy megfelelő kiszolgáló szükséges: ilyen például egy dedikált IIS (Internet Information Services) webszerver, vagy a mai trendek szerinti webalkalmazás hosztolás a felhőben (pl. Microsoft Azure) - mi ez utóbbi fogjuk használni. Magát a szolgáltatást azonban bármilyen operációs rendszeren lehet majd használni (Windows/Linux/Mac OS X stb.), hiszen annak eléréséhez mindössze egy webböngésző (és természetesen internet kapcsolat) szükséges.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 szoftver klasszikus kliens-szerver architektúrájú lesz, melyben a vékony kliens (azaz a böngésző) HTTP kérésekkel fordul a szerverhez, mely megvalósítja az alkalmazás üzleti logikáját, és a Spotify Web API-ját felhasználva válaszol a kérésre. Az alkalmazás a 2016 nyarán </w:t>
      </w:r>
      <w:proofErr w:type="gramStart"/>
      <w:r w:rsidRPr="00673832">
        <w:rPr>
          <w:rFonts w:eastAsia="Verdana" w:cs="Verdana"/>
        </w:rPr>
        <w:t>megjelent  ASP.NET</w:t>
      </w:r>
      <w:proofErr w:type="gramEnd"/>
      <w:r w:rsidRPr="00673832">
        <w:rPr>
          <w:rFonts w:eastAsia="Verdana" w:cs="Verdana"/>
        </w:rPr>
        <w:t xml:space="preserve"> Core web frameworkre fog épülni, mely az ASP.NET MVC, WebAPI és Web Pages technológiáit “ötvözi”.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Az alkalmazásnak két jól elkülöníthető és különböző felelősségű rétege lesz: 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- az </w:t>
      </w:r>
      <w:r w:rsidRPr="00673832">
        <w:rPr>
          <w:rFonts w:eastAsia="Verdana" w:cs="Verdana"/>
          <w:b/>
        </w:rPr>
        <w:t>üzleti logika</w:t>
      </w:r>
      <w:r w:rsidRPr="00673832">
        <w:rPr>
          <w:rFonts w:eastAsia="Verdana" w:cs="Verdana"/>
        </w:rPr>
        <w:t xml:space="preserve"> (vezérlési réteg) C# nyelven kerül implementálásra, és a fent említetteknek megfelelően a Spotify Web API-ját fogja felhasználni, mely segítségével képes lesz playlistekhez, zene számokhoz (és az ezek információhoz) hozzáférni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- a </w:t>
      </w:r>
      <w:r w:rsidRPr="00673832">
        <w:rPr>
          <w:rFonts w:eastAsia="Verdana" w:cs="Verdana"/>
          <w:b/>
        </w:rPr>
        <w:t xml:space="preserve">megjelenítés </w:t>
      </w:r>
      <w:r w:rsidRPr="00673832">
        <w:rPr>
          <w:rFonts w:eastAsia="Verdana" w:cs="Verdana"/>
        </w:rPr>
        <w:t>az alkalmazás webes mivoltából fakadóan egy webböngészőben történik: a felhasználói felület kialakítása során reszponzivitásra törekszünk, így a Bootstrap front-end keretrendszert is felhasználjuk.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>Ezen felül, a kliens oldalon szükség szerint JavaScript-et (és/vagy különböző JS könyvtárakat, pl. JQuery) is alkalmazunk az interaktív/reszponzív működés eléréséhez.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lastRenderedPageBreak/>
        <w:t xml:space="preserve">Mivel a felhasználók adatait, playlist-jeit </w:t>
      </w:r>
      <w:proofErr w:type="gramStart"/>
      <w:r w:rsidRPr="00673832">
        <w:rPr>
          <w:rFonts w:eastAsia="Verdana" w:cs="Verdana"/>
        </w:rPr>
        <w:t>stb.-</w:t>
      </w:r>
      <w:proofErr w:type="gramEnd"/>
      <w:r w:rsidRPr="00673832">
        <w:rPr>
          <w:rFonts w:eastAsia="Verdana" w:cs="Verdana"/>
        </w:rPr>
        <w:t>t a Spotify API-ján keresztül érjük el, így az alkalmazás megvalósításához nincsen szükség adatbázisra. Az alkalmazás beállításait cookie-k (HTTP sütik) segítségével fogjuk a böngészőben tárolni és onnan betölteni, illetve a szervernek elküldeni.</w:t>
      </w:r>
    </w:p>
    <w:p w:rsidR="00673832" w:rsidRPr="00673832" w:rsidRDefault="00673832" w:rsidP="00673832">
      <w:pPr>
        <w:spacing w:before="200" w:line="360" w:lineRule="auto"/>
        <w:ind w:firstLine="720"/>
        <w:jc w:val="both"/>
      </w:pPr>
      <w:r w:rsidRPr="00673832">
        <w:rPr>
          <w:rFonts w:eastAsia="Verdana" w:cs="Verdana"/>
        </w:rPr>
        <w:t xml:space="preserve">Hasonló okok miatt nem szükséges kitüntett figyelmet fordítani a biztonsági kérdésekre sem: a felhasználók bejelentkezési adatait </w:t>
      </w:r>
      <w:proofErr w:type="gramStart"/>
      <w:r w:rsidRPr="00673832">
        <w:rPr>
          <w:rFonts w:eastAsia="Verdana" w:cs="Verdana"/>
        </w:rPr>
        <w:t>stb.-</w:t>
      </w:r>
      <w:proofErr w:type="gramEnd"/>
      <w:r w:rsidRPr="00673832">
        <w:rPr>
          <w:rFonts w:eastAsia="Verdana" w:cs="Verdana"/>
        </w:rPr>
        <w:t>t is a Spotify API-ja kezeli, így az ilyen és ehhez hasonló érzékeny adatokkal az alkalmazásunk nem kerül közvetlen kapcsolatba.</w:t>
      </w:r>
    </w:p>
    <w:p w:rsidR="00673832" w:rsidRDefault="00673832" w:rsidP="00673832">
      <w:pPr>
        <w:spacing w:before="200" w:line="360" w:lineRule="auto"/>
        <w:ind w:firstLine="720"/>
        <w:jc w:val="both"/>
        <w:rPr>
          <w:rFonts w:eastAsia="Verdana" w:cs="Verdana"/>
        </w:rPr>
      </w:pPr>
      <w:r w:rsidRPr="00673832">
        <w:rPr>
          <w:rFonts w:eastAsia="Verdana" w:cs="Verdana"/>
        </w:rPr>
        <w:t>Az alkalmazás architektúrája:</w:t>
      </w:r>
    </w:p>
    <w:p w:rsidR="00673832" w:rsidRDefault="00673832" w:rsidP="00673832">
      <w:pPr>
        <w:spacing w:before="200" w:line="360" w:lineRule="auto"/>
        <w:ind w:firstLine="720"/>
        <w:jc w:val="both"/>
      </w:pPr>
      <w:r>
        <w:rPr>
          <w:noProof/>
        </w:rPr>
        <w:drawing>
          <wp:inline distT="114300" distB="114300" distL="114300" distR="114300" wp14:anchorId="2BB70827" wp14:editId="27C0869A">
            <wp:extent cx="5326919" cy="4024313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919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3832" w:rsidRDefault="00673832" w:rsidP="00673832">
      <w:pPr>
        <w:spacing w:before="200" w:line="360" w:lineRule="auto"/>
        <w:ind w:firstLine="720"/>
        <w:jc w:val="both"/>
      </w:pPr>
    </w:p>
    <w:p w:rsidR="00673832" w:rsidRDefault="00673832" w:rsidP="00673832">
      <w:pPr>
        <w:spacing w:before="200" w:line="360" w:lineRule="auto"/>
        <w:ind w:firstLine="720"/>
        <w:jc w:val="both"/>
      </w:pPr>
    </w:p>
    <w:p w:rsidR="00673832" w:rsidRPr="00673832" w:rsidRDefault="00673832" w:rsidP="00673832">
      <w:pPr>
        <w:spacing w:before="200" w:line="360" w:lineRule="auto"/>
        <w:ind w:firstLine="720"/>
        <w:jc w:val="both"/>
      </w:pPr>
    </w:p>
    <w:p w:rsidR="00C6554A" w:rsidRPr="00815945" w:rsidRDefault="000F152E" w:rsidP="00815945">
      <w:pPr>
        <w:pStyle w:val="Heading1"/>
      </w:pPr>
      <w:bookmarkStart w:id="14" w:name="_Toc467639484"/>
      <w:r w:rsidRPr="00815945">
        <w:lastRenderedPageBreak/>
        <w:t>Rendszerterv</w:t>
      </w:r>
      <w:bookmarkEnd w:id="14"/>
    </w:p>
    <w:p w:rsidR="00CF6C2E" w:rsidRDefault="003C6998" w:rsidP="000F152E">
      <w:r>
        <w:t>Az alábbiakban a MaiXIFY webalkalmazás architektúrája, komponensei, működése kerül részletezésre. Először a teljes alkalmazást vizsgáljuk figyelembe véve az alkalmazott technológiákat, architektúrális kérdéseket, mintákat, majd az egyes komponensek kerülnek ismertetésre.</w:t>
      </w:r>
    </w:p>
    <w:p w:rsidR="000F152E" w:rsidRDefault="000F152E" w:rsidP="00815945">
      <w:pPr>
        <w:pStyle w:val="Heading2"/>
      </w:pPr>
      <w:bookmarkStart w:id="15" w:name="_Toc467639485"/>
      <w:r>
        <w:t>Áttekintés</w:t>
      </w:r>
      <w:bookmarkEnd w:id="15"/>
    </w:p>
    <w:p w:rsidR="000F152E" w:rsidRDefault="00E62C42" w:rsidP="000F152E">
      <w:r>
        <w:t>Az alkalmazást ASP.NET platformra fejlesztették, ASP.NET Core web framework segítségével. A keretrendszer fontos tulajdonsága, hogy segítségével MVC szerekezeti mintán alapuló alkalmazásokat lehet fejleszteni. A MaiXIFY webalkalmazás is ezen az elven működik.</w:t>
      </w:r>
    </w:p>
    <w:p w:rsidR="00E62C42" w:rsidRDefault="00E62C42" w:rsidP="000F152E">
      <w:r>
        <w:t>A specifikációban leírt funkcionalitások megvalósításához igénybe kell venni külső szolgáltatásokat. Spotfiy adatok lekéréséhez igénybe kell venni a Spotify web</w:t>
      </w:r>
      <w:r w:rsidR="003436F8">
        <w:t>e</w:t>
      </w:r>
      <w:r>
        <w:t xml:space="preserve">s szolgáltatását, a Spotify Web API-t. </w:t>
      </w:r>
      <w:r w:rsidR="003436F8">
        <w:t xml:space="preserve">A szerveren futó MaiXIFY webalkalmazás ezért különböző adatokat cserél a Spotify Web API-n keresztül a Spotify szerverrel. A kommunikáció a Spotify szerverrel REST alapon működik JSON formátumú üzenetek segítségével. Mivel több különbözö Spotyfy Web API végponttal történik a kommunikáció, célszerű a funkcionalitásoknak megfelelően az API-val történő kommunikációt strutúrálni az MVC alkalmazáson belül felhasználva </w:t>
      </w:r>
      <w:r w:rsidR="003436F8" w:rsidRPr="003436F8">
        <w:rPr>
          <w:b/>
        </w:rPr>
        <w:t>Wrapper F</w:t>
      </w:r>
      <w:r w:rsidR="005036CE">
        <w:rPr>
          <w:b/>
        </w:rPr>
        <w:t>ac</w:t>
      </w:r>
      <w:r w:rsidR="003436F8" w:rsidRPr="003436F8">
        <w:rPr>
          <w:b/>
        </w:rPr>
        <w:t>ade</w:t>
      </w:r>
      <w:r w:rsidR="003436F8">
        <w:t xml:space="preserve"> architektúrális mintát. Ez az architekturális minta a </w:t>
      </w:r>
      <w:r w:rsidR="003436F8" w:rsidRPr="00572ADD">
        <w:rPr>
          <w:b/>
        </w:rPr>
        <w:t>Szolgáltatás hozzáférés és konfiguráció</w:t>
      </w:r>
      <w:r w:rsidR="003436F8">
        <w:t xml:space="preserve"> architekturális minták csoportjába tartozik, így </w:t>
      </w:r>
      <w:r w:rsidR="00572ADD">
        <w:t>segítségével a Spotify szolgáltatáshoz való hozzáférést lehet hordozható és karbantartható objektumorientált osztályba szervezni.</w:t>
      </w:r>
    </w:p>
    <w:p w:rsidR="00572ADD" w:rsidRDefault="00572ADD" w:rsidP="000F152E">
      <w:pPr>
        <w:rPr>
          <w:b/>
        </w:rPr>
      </w:pPr>
      <w:r w:rsidRPr="003436F8">
        <w:rPr>
          <w:b/>
        </w:rPr>
        <w:t>Wrapper F</w:t>
      </w:r>
      <w:r w:rsidR="00E219F5">
        <w:rPr>
          <w:b/>
        </w:rPr>
        <w:t>ac</w:t>
      </w:r>
      <w:r w:rsidRPr="003436F8">
        <w:rPr>
          <w:b/>
        </w:rPr>
        <w:t>ade</w:t>
      </w:r>
    </w:p>
    <w:p w:rsidR="00572ADD" w:rsidRDefault="00572ADD" w:rsidP="000F152E">
      <w:r>
        <w:t>A Spotify Web API felhasználását két csoportba lehet sorolni:</w:t>
      </w:r>
    </w:p>
    <w:p w:rsidR="00572ADD" w:rsidRDefault="00572ADD" w:rsidP="00572ADD">
      <w:pPr>
        <w:pStyle w:val="ListParagraph"/>
        <w:numPr>
          <w:ilvl w:val="0"/>
          <w:numId w:val="18"/>
        </w:numPr>
      </w:pPr>
      <w:r>
        <w:t>Spotify-hoz történő csatlakozás, azonosítás</w:t>
      </w:r>
    </w:p>
    <w:p w:rsidR="00E219F5" w:rsidRDefault="00E219F5" w:rsidP="00572ADD">
      <w:pPr>
        <w:pStyle w:val="ListParagraph"/>
        <w:numPr>
          <w:ilvl w:val="0"/>
          <w:numId w:val="18"/>
        </w:numPr>
      </w:pPr>
      <w:r>
        <w:t>Spotify adatbázisból adatok lekérdezése</w:t>
      </w:r>
    </w:p>
    <w:p w:rsidR="00E219F5" w:rsidRDefault="00E219F5" w:rsidP="00E219F5">
      <w:pPr>
        <w:jc w:val="both"/>
      </w:pPr>
      <w:r>
        <w:t>Ehhez a két csoporthoz érdemes két külön csomagoló osztályt létrehozni. A hordozhatóságot és könnyen módosíthatóságot szem előtt tartva érdemes az egyes csoportokba tartozó függvényekhez interfészeket létrehozni és ezeket az interfészeket burkoló osztályokban megvalósítani.</w:t>
      </w:r>
    </w:p>
    <w:p w:rsidR="00E219F5" w:rsidRDefault="00E219F5" w:rsidP="00E219F5">
      <w:pPr>
        <w:jc w:val="both"/>
      </w:pPr>
      <w:r>
        <w:t xml:space="preserve">Létrehozunk tehát két interfészt a megfelelő csoportoknak: </w:t>
      </w:r>
      <w:r w:rsidRPr="00E219F5">
        <w:rPr>
          <w:i/>
        </w:rPr>
        <w:t>ISpotifyAuthorization</w:t>
      </w:r>
      <w:r>
        <w:t xml:space="preserve"> Spotify-hoz történó csatlakozáshoz és azonosításhoz a szerver felé, </w:t>
      </w:r>
      <w:r w:rsidR="00022B67" w:rsidRPr="00022B67">
        <w:rPr>
          <w:i/>
        </w:rPr>
        <w:t>ISpotifyEndpointAccessor</w:t>
      </w:r>
      <w:r w:rsidR="00022B67">
        <w:t xml:space="preserve"> Spotify adatbázisból történő adatok lekérdezéséhez.</w:t>
      </w:r>
    </w:p>
    <w:p w:rsidR="00022B67" w:rsidRDefault="00022B67" w:rsidP="00E219F5">
      <w:pPr>
        <w:jc w:val="both"/>
        <w:rPr>
          <w:i/>
        </w:rPr>
      </w:pPr>
      <w:r>
        <w:t xml:space="preserve">Az ezeket az interfészeket megvalósító burkoló osztályok: </w:t>
      </w:r>
      <w:r w:rsidRPr="00E219F5">
        <w:rPr>
          <w:i/>
        </w:rPr>
        <w:t>SpotifyAuthorization</w:t>
      </w:r>
      <w:r>
        <w:rPr>
          <w:i/>
        </w:rPr>
        <w:t xml:space="preserve">, </w:t>
      </w:r>
      <w:r w:rsidRPr="00022B67">
        <w:rPr>
          <w:i/>
        </w:rPr>
        <w:t>SpotifyEndpointAccessor</w:t>
      </w:r>
      <w:r>
        <w:rPr>
          <w:i/>
        </w:rPr>
        <w:t>.</w:t>
      </w:r>
    </w:p>
    <w:p w:rsidR="005036CE" w:rsidRDefault="005036CE" w:rsidP="00E219F5">
      <w:pPr>
        <w:jc w:val="both"/>
        <w:rPr>
          <w:i/>
        </w:rPr>
      </w:pPr>
    </w:p>
    <w:p w:rsidR="005036CE" w:rsidRDefault="005036CE" w:rsidP="00E219F5">
      <w:pPr>
        <w:jc w:val="both"/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7277100" cy="3241040"/>
            <wp:effectExtent l="0" t="0" r="0" b="0"/>
            <wp:wrapSquare wrapText="bothSides"/>
            <wp:docPr id="8" name="Picture 8" descr="C:\Users\Peter Hegedus\AppData\Local\Microsoft\Windows\INetCacheContent.Word\MaiXIFY_WrapperFacadeSpotify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 Hegedus\AppData\Local\Microsoft\Windows\INetCacheContent.Word\MaiXIFY_WrapperFacadeSpotifyAu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r w:rsidRPr="003436F8">
        <w:rPr>
          <w:b/>
        </w:rPr>
        <w:t xml:space="preserve">Wrapper </w:t>
      </w:r>
      <w:r>
        <w:rPr>
          <w:b/>
        </w:rPr>
        <w:t xml:space="preserve">Facade </w:t>
      </w:r>
      <w:r>
        <w:t>architekturális minta megvalósításához tartozó osztálydiagram a Spotify-hoz történő csatlakozás, azonosítás csoporthoz a következőképpen néz ki:</w:t>
      </w:r>
    </w:p>
    <w:p w:rsidR="00685110" w:rsidRPr="005036CE" w:rsidRDefault="00685110" w:rsidP="00685110">
      <w:pPr>
        <w:rPr>
          <w:i/>
          <w:sz w:val="20"/>
          <w:szCs w:val="20"/>
        </w:rPr>
      </w:pPr>
    </w:p>
    <w:p w:rsidR="00685110" w:rsidRPr="005036CE" w:rsidRDefault="00685110" w:rsidP="00685110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5036CE">
        <w:rPr>
          <w:i/>
          <w:sz w:val="20"/>
          <w:szCs w:val="20"/>
        </w:rPr>
        <w:t>ábra: Wrapper F</w:t>
      </w:r>
      <w:r w:rsidR="00ED4B7A">
        <w:rPr>
          <w:i/>
          <w:sz w:val="20"/>
          <w:szCs w:val="20"/>
        </w:rPr>
        <w:t>ac</w:t>
      </w:r>
      <w:r w:rsidRPr="005036CE">
        <w:rPr>
          <w:i/>
          <w:sz w:val="20"/>
          <w:szCs w:val="20"/>
        </w:rPr>
        <w:t>ade – SpotifyAuthorization</w:t>
      </w:r>
    </w:p>
    <w:p w:rsidR="00ED4B7A" w:rsidRDefault="00ED4B7A" w:rsidP="00ED4B7A">
      <w:pPr>
        <w:jc w:val="both"/>
      </w:pPr>
      <w:r>
        <w:rPr>
          <w:noProof/>
          <w:lang w:val="hu-HU"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276975" cy="2850515"/>
            <wp:effectExtent l="0" t="0" r="9525" b="6985"/>
            <wp:wrapTopAndBottom/>
            <wp:docPr id="9" name="Picture 9" descr="C:\Users\Peter Hegedus\AppData\Local\Microsoft\Windows\INetCacheContent.Word\MaiXIFY_WrapperFacadeSpotifyEndpoint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 Hegedus\AppData\Local\Microsoft\Windows\INetCacheContent.Word\MaiXIFY_WrapperFacadeSpotifyEndpointAc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22B">
        <w:t xml:space="preserve">A </w:t>
      </w:r>
      <w:r w:rsidR="00CD022B" w:rsidRPr="003436F8">
        <w:rPr>
          <w:b/>
        </w:rPr>
        <w:t xml:space="preserve">Wrapper </w:t>
      </w:r>
      <w:r w:rsidR="00CD022B">
        <w:rPr>
          <w:b/>
        </w:rPr>
        <w:t xml:space="preserve">Facade </w:t>
      </w:r>
      <w:r w:rsidR="00CD022B">
        <w:t>architekturális minta megvalósításához tartozó osztálydiagram a Spotify adatbázisból adatok lekérdezése csoporthoz a következőképpen néz ki:</w:t>
      </w:r>
    </w:p>
    <w:p w:rsidR="00ED4B7A" w:rsidRPr="00CB0E07" w:rsidRDefault="00CF2AA6" w:rsidP="00CB0E07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ábra:</w:t>
      </w:r>
      <w:r w:rsidR="00ED4B7A" w:rsidRPr="00ED4B7A">
        <w:rPr>
          <w:i/>
          <w:sz w:val="20"/>
          <w:szCs w:val="20"/>
        </w:rPr>
        <w:t xml:space="preserve"> Wrapper F</w:t>
      </w:r>
      <w:r w:rsidR="00ED4B7A">
        <w:rPr>
          <w:i/>
          <w:sz w:val="20"/>
          <w:szCs w:val="20"/>
        </w:rPr>
        <w:t>ac</w:t>
      </w:r>
      <w:r w:rsidR="00ED4B7A" w:rsidRPr="00ED4B7A">
        <w:rPr>
          <w:i/>
          <w:sz w:val="20"/>
          <w:szCs w:val="20"/>
        </w:rPr>
        <w:t>ade –</w:t>
      </w:r>
      <w:r w:rsidR="00ED4B7A">
        <w:rPr>
          <w:i/>
          <w:sz w:val="20"/>
          <w:szCs w:val="20"/>
        </w:rPr>
        <w:t xml:space="preserve"> SpotifyEndpointAccess</w:t>
      </w:r>
      <w:r w:rsidR="00A249E9">
        <w:rPr>
          <w:i/>
          <w:sz w:val="20"/>
          <w:szCs w:val="20"/>
        </w:rPr>
        <w:t>or</w:t>
      </w:r>
    </w:p>
    <w:p w:rsidR="00CF2AA6" w:rsidRDefault="00CF2AA6" w:rsidP="00CF2AA6">
      <w:pPr>
        <w:rPr>
          <w:b/>
        </w:rPr>
      </w:pPr>
    </w:p>
    <w:p w:rsidR="00CF2AA6" w:rsidRPr="00CF2AA6" w:rsidRDefault="00354380" w:rsidP="00CF2AA6">
      <w:pPr>
        <w:rPr>
          <w:b/>
        </w:rPr>
      </w:pPr>
      <w:r>
        <w:rPr>
          <w:b/>
        </w:rPr>
        <w:lastRenderedPageBreak/>
        <w:t>Lejátszási listák generálása</w:t>
      </w:r>
    </w:p>
    <w:p w:rsidR="00CF2AA6" w:rsidRDefault="00BB2A5C" w:rsidP="00CF2AA6">
      <w:r>
        <w:t>Az alkalmazás legfőbb feladata az, hogy a felhasználó által kiválasztott lejátszási listák alapján egy olyan lejátszási listát hozzon létre, ami a kiválasztott lejátszási listák metszetét tartalmazza, vagy ha ez a metszet üres vagy kevés számot tartalmaz, akkor olyan zenékből álljon, amiket minden felhasználó szívesen hallgatna.</w:t>
      </w:r>
    </w:p>
    <w:p w:rsidR="00BB2A5C" w:rsidRDefault="00BB2A5C" w:rsidP="00CF2AA6">
      <w:r>
        <w:t xml:space="preserve">Ennek a funkcionalitásnak a megvalósításához érdemes egy külön osztályt létrehozni, aminek metódusai megvalósítják ezt a feladatot. </w:t>
      </w:r>
    </w:p>
    <w:p w:rsidR="00BB2A5C" w:rsidRDefault="00BB2A5C" w:rsidP="00CF2AA6">
      <w:r>
        <w:t xml:space="preserve">Az implementáció során létrehozott osztály neve </w:t>
      </w:r>
      <w:r w:rsidRPr="005569EF">
        <w:rPr>
          <w:i/>
        </w:rPr>
        <w:t>PlaylistMixerCoreLogic</w:t>
      </w:r>
      <w:r>
        <w:t>, ami a következő</w:t>
      </w:r>
      <w:r w:rsidR="005569EF">
        <w:t xml:space="preserve"> elemeket tartalmazza:</w:t>
      </w:r>
    </w:p>
    <w:p w:rsidR="005569EF" w:rsidRDefault="005569EF" w:rsidP="005569EF">
      <w:pPr>
        <w:pStyle w:val="ListParagraph"/>
        <w:numPr>
          <w:ilvl w:val="0"/>
          <w:numId w:val="21"/>
        </w:numPr>
      </w:pPr>
      <w:r w:rsidRPr="005569EF">
        <w:rPr>
          <w:i/>
        </w:rPr>
        <w:t>ISpotifyEndpointAccessor</w:t>
      </w:r>
      <w:r>
        <w:t xml:space="preserve"> típusú </w:t>
      </w:r>
      <w:r w:rsidRPr="005569EF">
        <w:t>_</w:t>
      </w:r>
      <w:r w:rsidRPr="005569EF">
        <w:rPr>
          <w:i/>
        </w:rPr>
        <w:t>spotifyEndpointAccessor</w:t>
      </w:r>
      <w:r>
        <w:t xml:space="preserve"> privát tagváltozó, a Spotify Web API végpontokhoz való hozzáféréshez</w:t>
      </w:r>
    </w:p>
    <w:p w:rsidR="005569EF" w:rsidRDefault="005569EF" w:rsidP="005569EF">
      <w:pPr>
        <w:pStyle w:val="ListParagraph"/>
        <w:numPr>
          <w:ilvl w:val="0"/>
          <w:numId w:val="21"/>
        </w:numPr>
      </w:pPr>
      <w:r w:rsidRPr="003F02AC">
        <w:rPr>
          <w:i/>
        </w:rPr>
        <w:t>PlaylistMixerSettings</w:t>
      </w:r>
      <w:r>
        <w:t xml:space="preserve"> típusú </w:t>
      </w:r>
      <w:r w:rsidRPr="003F02AC">
        <w:rPr>
          <w:i/>
        </w:rPr>
        <w:t>Settings</w:t>
      </w:r>
      <w:r>
        <w:t xml:space="preserve"> tulajdonságot, ami a beágyazott </w:t>
      </w:r>
      <w:r w:rsidRPr="003F02AC">
        <w:rPr>
          <w:i/>
        </w:rPr>
        <w:t>Settings</w:t>
      </w:r>
      <w:r>
        <w:t xml:space="preserve"> osztály egy példánya, ami az algoritmushoz használt beállításokat tartalmazza:</w:t>
      </w:r>
    </w:p>
    <w:p w:rsidR="005569EF" w:rsidRDefault="005569EF" w:rsidP="005569EF">
      <w:pPr>
        <w:pStyle w:val="ListParagraph"/>
        <w:numPr>
          <w:ilvl w:val="1"/>
          <w:numId w:val="21"/>
        </w:numPr>
      </w:pPr>
      <w:r w:rsidRPr="003F02AC">
        <w:rPr>
          <w:i/>
        </w:rPr>
        <w:t>Threshold</w:t>
      </w:r>
      <w:r>
        <w:t xml:space="preserve"> (double típusú 0 és 1 közötti érték)</w:t>
      </w:r>
    </w:p>
    <w:p w:rsidR="005569EF" w:rsidRDefault="005569EF" w:rsidP="005569EF">
      <w:pPr>
        <w:pStyle w:val="ListParagraph"/>
        <w:numPr>
          <w:ilvl w:val="1"/>
          <w:numId w:val="21"/>
        </w:numPr>
      </w:pPr>
      <w:r w:rsidRPr="003F02AC">
        <w:rPr>
          <w:i/>
        </w:rPr>
        <w:t>RecommendedMusic</w:t>
      </w:r>
      <w:r>
        <w:t xml:space="preserve"> (bool típusú tagváltozó, amivel jelezni lehet ajánlott zenék hozzáadását a lejátszási listához a generálásnál)</w:t>
      </w:r>
    </w:p>
    <w:p w:rsidR="005569EF" w:rsidRDefault="005569EF" w:rsidP="005569EF">
      <w:pPr>
        <w:pStyle w:val="ListParagraph"/>
        <w:numPr>
          <w:ilvl w:val="1"/>
          <w:numId w:val="21"/>
        </w:numPr>
      </w:pPr>
      <w:r w:rsidRPr="003F02AC">
        <w:rPr>
          <w:i/>
        </w:rPr>
        <w:t>SortOption</w:t>
      </w:r>
      <w:r>
        <w:t xml:space="preserve"> felsorolt típust, amivel a generált lejátszási listát lehet rendezni </w:t>
      </w:r>
      <w:r w:rsidRPr="003F02AC">
        <w:rPr>
          <w:i/>
        </w:rPr>
        <w:t>MostHit</w:t>
      </w:r>
      <w:r>
        <w:t xml:space="preserve"> (</w:t>
      </w:r>
      <w:r w:rsidR="004261F1">
        <w:t>legtöbbször fordult elő</w:t>
      </w:r>
      <w:r>
        <w:t xml:space="preserve">), </w:t>
      </w:r>
      <w:r w:rsidRPr="003F02AC">
        <w:rPr>
          <w:i/>
        </w:rPr>
        <w:t>Popularity</w:t>
      </w:r>
      <w:r>
        <w:t xml:space="preserve"> (népszerűség), </w:t>
      </w:r>
      <w:r w:rsidRPr="003F02AC">
        <w:rPr>
          <w:i/>
        </w:rPr>
        <w:t>Random</w:t>
      </w:r>
      <w:r>
        <w:t xml:space="preserve"> (véletlenszerű)</w:t>
      </w:r>
      <w:r w:rsidR="003F02AC">
        <w:t xml:space="preserve"> tulajdonságok alapján</w:t>
      </w:r>
    </w:p>
    <w:p w:rsidR="003F02AC" w:rsidRDefault="003F02AC" w:rsidP="003F02AC">
      <w:pPr>
        <w:pStyle w:val="ListParagraph"/>
        <w:numPr>
          <w:ilvl w:val="0"/>
          <w:numId w:val="21"/>
        </w:numPr>
      </w:pPr>
      <w:r w:rsidRPr="003F02AC">
        <w:rPr>
          <w:i/>
        </w:rPr>
        <w:t>PlaylistMixerCoreLogic</w:t>
      </w:r>
      <w:r>
        <w:t xml:space="preserve"> konstruktort, amivel végpontot lehet beállítani és az alapbeállításokat létrehozni</w:t>
      </w:r>
    </w:p>
    <w:p w:rsidR="003F02AC" w:rsidRDefault="003F02AC" w:rsidP="003F02AC">
      <w:pPr>
        <w:pStyle w:val="ListParagraph"/>
        <w:numPr>
          <w:ilvl w:val="0"/>
          <w:numId w:val="21"/>
        </w:numPr>
      </w:pPr>
      <w:r w:rsidRPr="003F02AC">
        <w:rPr>
          <w:i/>
        </w:rPr>
        <w:t>GenerateMaixifyPlaylist</w:t>
      </w:r>
      <w:r>
        <w:t xml:space="preserve"> metódust, ami a megadott lejátszási listák és beállítások alapján lejátszási listát hoz létre</w:t>
      </w:r>
    </w:p>
    <w:p w:rsidR="003F02AC" w:rsidRDefault="003F02AC" w:rsidP="003F02AC">
      <w:pPr>
        <w:pStyle w:val="ListParagraph"/>
        <w:numPr>
          <w:ilvl w:val="0"/>
          <w:numId w:val="21"/>
        </w:numPr>
      </w:pPr>
      <w:r w:rsidRPr="003F02AC">
        <w:rPr>
          <w:i/>
        </w:rPr>
        <w:t>GenerateRecommendedPlaylist</w:t>
      </w:r>
      <w:r>
        <w:t xml:space="preserve"> metódus, ami ajánlott zenékből álló listát hoz létre</w:t>
      </w:r>
    </w:p>
    <w:p w:rsidR="003F02AC" w:rsidRDefault="005979C6" w:rsidP="003F02AC">
      <w:r>
        <w:t xml:space="preserve">A </w:t>
      </w:r>
      <w:r w:rsidRPr="003F02AC">
        <w:rPr>
          <w:i/>
        </w:rPr>
        <w:t>GenerateMaixifyPlaylist</w:t>
      </w:r>
      <w:r>
        <w:rPr>
          <w:i/>
        </w:rPr>
        <w:t xml:space="preserve"> </w:t>
      </w:r>
      <w:r>
        <w:t>metódus által implementált algoritmus:</w:t>
      </w:r>
    </w:p>
    <w:p w:rsidR="005979C6" w:rsidRDefault="005979C6" w:rsidP="005979C6">
      <w:pPr>
        <w:pStyle w:val="ListParagraph"/>
        <w:numPr>
          <w:ilvl w:val="0"/>
          <w:numId w:val="22"/>
        </w:numPr>
      </w:pPr>
      <w:r>
        <w:t xml:space="preserve">Ha túl kevés lejátszási listát adtak meg vagy a </w:t>
      </w:r>
      <w:r w:rsidRPr="005979C6">
        <w:rPr>
          <w:i/>
        </w:rPr>
        <w:t>Threshold</w:t>
      </w:r>
      <w:r>
        <w:t xml:space="preserve"> beállítása nem megfelelő -&gt; </w:t>
      </w:r>
      <w:r w:rsidRPr="005979C6">
        <w:rPr>
          <w:i/>
        </w:rPr>
        <w:t>return null</w:t>
      </w:r>
      <w:r>
        <w:t>;</w:t>
      </w:r>
    </w:p>
    <w:p w:rsidR="005979C6" w:rsidRDefault="005979C6" w:rsidP="005979C6">
      <w:pPr>
        <w:pStyle w:val="ListParagraph"/>
        <w:numPr>
          <w:ilvl w:val="0"/>
          <w:numId w:val="22"/>
        </w:numPr>
      </w:pPr>
      <w:r>
        <w:t>Eltároljuk a lejátszási listák számát (</w:t>
      </w:r>
      <w:r w:rsidRPr="004B33DE">
        <w:rPr>
          <w:i/>
        </w:rPr>
        <w:t>playlistNumber</w:t>
      </w:r>
      <w:r>
        <w:t>) és két segéd Dictionary-t hozunk létre (</w:t>
      </w:r>
      <w:r w:rsidRPr="004B33DE">
        <w:rPr>
          <w:i/>
        </w:rPr>
        <w:t>tracksFrequency</w:t>
      </w:r>
      <w:r w:rsidR="004B33DE">
        <w:t xml:space="preserve"> – string kulcs és </w:t>
      </w:r>
      <w:r w:rsidR="004B33DE" w:rsidRPr="004B33DE">
        <w:rPr>
          <w:i/>
        </w:rPr>
        <w:t>TrackInfo</w:t>
      </w:r>
      <w:r w:rsidR="004B33DE">
        <w:t xml:space="preserve"> értékek; </w:t>
      </w:r>
      <w:r w:rsidR="004B33DE" w:rsidRPr="004B33DE">
        <w:rPr>
          <w:i/>
        </w:rPr>
        <w:t>artistsFrequency</w:t>
      </w:r>
      <w:r w:rsidR="004B33DE">
        <w:t xml:space="preserve"> – string kulcs és int értékek</w:t>
      </w:r>
      <w:r>
        <w:t>)</w:t>
      </w:r>
    </w:p>
    <w:p w:rsidR="004B33DE" w:rsidRDefault="004B33DE" w:rsidP="005979C6">
      <w:pPr>
        <w:pStyle w:val="ListParagraph"/>
        <w:numPr>
          <w:ilvl w:val="0"/>
          <w:numId w:val="22"/>
        </w:numPr>
      </w:pPr>
      <w:r>
        <w:t xml:space="preserve">Végighaladunk a kiválasztott listák összes zeneszámán és a </w:t>
      </w:r>
      <w:r w:rsidRPr="004B33DE">
        <w:rPr>
          <w:i/>
        </w:rPr>
        <w:t>tracksFrequency</w:t>
      </w:r>
      <w:r>
        <w:t>-ben eltároljuk a zene azonosítóját (ha még nem tartalmazza), a zene népszerűségét leíró adatot és azt, hogy hányszor fordult elő a kiválasztott l</w:t>
      </w:r>
      <w:r w:rsidR="004261F1">
        <w:t xml:space="preserve">ejátszási listákban a zeneszám. Ha a </w:t>
      </w:r>
      <w:r w:rsidR="004261F1" w:rsidRPr="003F02AC">
        <w:rPr>
          <w:i/>
        </w:rPr>
        <w:t>RecommendedMusic</w:t>
      </w:r>
      <w:r w:rsidR="004261F1">
        <w:t xml:space="preserve"> beállítást is aktiválta a felhasználó, akkor az </w:t>
      </w:r>
      <w:r w:rsidR="004261F1" w:rsidRPr="004B33DE">
        <w:rPr>
          <w:i/>
        </w:rPr>
        <w:t>artistsFrequency</w:t>
      </w:r>
      <w:r w:rsidR="004261F1">
        <w:t>-ben eltároljuk az előadó azonosítóját és a feldolgozás során folyamatosan növeljük, hogy hány zeneszámot ad elő a kiválasztott lejátszási listákban található számok közül.</w:t>
      </w:r>
    </w:p>
    <w:p w:rsidR="004261F1" w:rsidRDefault="004261F1" w:rsidP="005979C6">
      <w:pPr>
        <w:pStyle w:val="ListParagraph"/>
        <w:numPr>
          <w:ilvl w:val="0"/>
          <w:numId w:val="22"/>
        </w:numPr>
      </w:pPr>
      <w:r>
        <w:lastRenderedPageBreak/>
        <w:t xml:space="preserve">Egy listában a megadott rendezési feltételnek megfelelően rendezzük a </w:t>
      </w:r>
      <w:r w:rsidRPr="004B33DE">
        <w:rPr>
          <w:i/>
        </w:rPr>
        <w:t>tracksFrequency</w:t>
      </w:r>
      <w:r w:rsidR="00024696">
        <w:t>-ben található elemeket,</w:t>
      </w:r>
    </w:p>
    <w:p w:rsidR="00024696" w:rsidRDefault="00024696" w:rsidP="005979C6">
      <w:pPr>
        <w:pStyle w:val="ListParagraph"/>
        <w:numPr>
          <w:ilvl w:val="0"/>
          <w:numId w:val="22"/>
        </w:numPr>
      </w:pPr>
      <w:r>
        <w:t xml:space="preserve">Létrehozunk egy listát ajánlott zenékhez és az előbb létrehozott rendezett listán végigmegyünk: ha egy szám legalább kétszer előfordul és legalább annyiszor mint a lejászási listák számának és a </w:t>
      </w:r>
      <w:r w:rsidRPr="00024696">
        <w:rPr>
          <w:i/>
        </w:rPr>
        <w:t>Threshold</w:t>
      </w:r>
      <w:r>
        <w:t xml:space="preserve"> beállítás szorzata, akkor a zeneszám bekerül az ajánlott zenék listájába.</w:t>
      </w:r>
    </w:p>
    <w:p w:rsidR="00024696" w:rsidRDefault="00024696" w:rsidP="005979C6">
      <w:pPr>
        <w:pStyle w:val="ListParagraph"/>
        <w:numPr>
          <w:ilvl w:val="0"/>
          <w:numId w:val="22"/>
        </w:numPr>
      </w:pPr>
      <w:r>
        <w:t xml:space="preserve">Ha az előző lépés után az ajánlott zenék listája üres vagy 10-nél kevesebb szám van és a </w:t>
      </w:r>
      <w:r w:rsidRPr="003F02AC">
        <w:rPr>
          <w:i/>
        </w:rPr>
        <w:t>RecommendedMusic</w:t>
      </w:r>
      <w:r>
        <w:rPr>
          <w:i/>
        </w:rPr>
        <w:t xml:space="preserve"> </w:t>
      </w:r>
      <w:r>
        <w:t>beállítás aktiválva van, akkor a következő lépések következnek:</w:t>
      </w:r>
    </w:p>
    <w:p w:rsidR="00024696" w:rsidRPr="00024696" w:rsidRDefault="00024696" w:rsidP="00024696">
      <w:pPr>
        <w:pStyle w:val="ListParagraph"/>
        <w:numPr>
          <w:ilvl w:val="1"/>
          <w:numId w:val="22"/>
        </w:numPr>
      </w:pPr>
      <w:r>
        <w:t xml:space="preserve">Ha a </w:t>
      </w:r>
      <w:r w:rsidRPr="003F02AC">
        <w:rPr>
          <w:i/>
        </w:rPr>
        <w:t>RecommendedMusic</w:t>
      </w:r>
      <w:r>
        <w:rPr>
          <w:i/>
        </w:rPr>
        <w:t xml:space="preserve"> </w:t>
      </w:r>
      <w:r>
        <w:t xml:space="preserve">nincs aktiválva -&gt; </w:t>
      </w:r>
      <w:r w:rsidRPr="00024696">
        <w:rPr>
          <w:i/>
        </w:rPr>
        <w:t>return null</w:t>
      </w:r>
    </w:p>
    <w:p w:rsidR="00024696" w:rsidRDefault="009F35DB" w:rsidP="00024696">
      <w:pPr>
        <w:pStyle w:val="ListParagraph"/>
        <w:numPr>
          <w:ilvl w:val="1"/>
          <w:numId w:val="22"/>
        </w:numPr>
      </w:pPr>
      <w:r>
        <w:t>Meghívjuk az ajánlott zenékből lejátszási listát generáló függvényt, majd az így kapott számokat hozzáadjuk az ajánlott zenék listájához az esetlegesen többször előforduló számokat kiszűrve.</w:t>
      </w:r>
    </w:p>
    <w:p w:rsidR="009F35DB" w:rsidRDefault="009F35DB" w:rsidP="009F35DB">
      <w:pPr>
        <w:pStyle w:val="ListParagraph"/>
        <w:numPr>
          <w:ilvl w:val="0"/>
          <w:numId w:val="22"/>
        </w:numPr>
      </w:pPr>
      <w:r>
        <w:t>Az aktuálisan bejelentkezett felhasználó Spotify fiókjába létrehozunk egy lejátszási listát a megadott néven és beállításokkal (publikus-e, kollaboratív-e) az ajánlott zenék listájából.</w:t>
      </w:r>
    </w:p>
    <w:p w:rsidR="009F35DB" w:rsidRDefault="009F35DB" w:rsidP="009F35DB">
      <w:r>
        <w:t xml:space="preserve">A </w:t>
      </w:r>
      <w:r w:rsidRPr="003F02AC">
        <w:rPr>
          <w:i/>
        </w:rPr>
        <w:t>GenerateRecommendedPlaylist</w:t>
      </w:r>
      <w:r>
        <w:t xml:space="preserve"> metódus által implementált algoritmus:</w:t>
      </w:r>
    </w:p>
    <w:p w:rsidR="009F35DB" w:rsidRDefault="009F35DB" w:rsidP="009F35DB">
      <w:pPr>
        <w:pStyle w:val="ListParagraph"/>
        <w:numPr>
          <w:ilvl w:val="0"/>
          <w:numId w:val="23"/>
        </w:numPr>
      </w:pPr>
      <w:r>
        <w:t xml:space="preserve">Az algoritmus bemenete az a rendezett lista, amit az előző algoritmus hoz létre a </w:t>
      </w:r>
      <w:r w:rsidR="002621BE">
        <w:t>4. pontban</w:t>
      </w:r>
      <w:r>
        <w:t xml:space="preserve"> (</w:t>
      </w:r>
      <w:r w:rsidRPr="004B33DE">
        <w:rPr>
          <w:i/>
        </w:rPr>
        <w:t>tracksFrequency</w:t>
      </w:r>
      <w:r>
        <w:rPr>
          <w:i/>
        </w:rPr>
        <w:t xml:space="preserve">, </w:t>
      </w:r>
      <w:r>
        <w:t>ahol</w:t>
      </w:r>
      <w:r w:rsidR="002621BE">
        <w:t xml:space="preserve"> a zenék azonosítója szerepel a zenék népszerűségével és előfordulásainak számával</w:t>
      </w:r>
      <w:r>
        <w:t>)</w:t>
      </w:r>
      <w:r w:rsidR="002621BE">
        <w:t xml:space="preserve"> és </w:t>
      </w:r>
      <w:r w:rsidR="002621BE" w:rsidRPr="004B33DE">
        <w:rPr>
          <w:i/>
        </w:rPr>
        <w:t>artistsFrequency</w:t>
      </w:r>
      <w:r w:rsidR="002621BE">
        <w:t>, ahol az előadókat tároljuk és azt, hogy a kiválasztott zenék közül az egyes előadók hány számot adnak elő.</w:t>
      </w:r>
    </w:p>
    <w:p w:rsidR="002621BE" w:rsidRPr="000562AC" w:rsidRDefault="002621BE" w:rsidP="009F35DB">
      <w:pPr>
        <w:pStyle w:val="ListParagraph"/>
        <w:numPr>
          <w:ilvl w:val="0"/>
          <w:numId w:val="23"/>
        </w:numPr>
      </w:pPr>
      <w:r>
        <w:t xml:space="preserve">Ha bármelyik bemenő parameter null -&gt; </w:t>
      </w:r>
      <w:r w:rsidRPr="002621BE">
        <w:rPr>
          <w:i/>
        </w:rPr>
        <w:t>return null</w:t>
      </w:r>
    </w:p>
    <w:p w:rsidR="000562AC" w:rsidRDefault="000562AC" w:rsidP="009F35DB">
      <w:pPr>
        <w:pStyle w:val="ListParagraph"/>
        <w:numPr>
          <w:ilvl w:val="0"/>
          <w:numId w:val="23"/>
        </w:numPr>
      </w:pPr>
      <w:r>
        <w:t>Létrehozunk egy listát az alánlott zenéknek, majd a paraméterként kapott zenéket tartalmazó listát szűrjük, hogy cask különböző zenék szerepeljenek benne és ezt rendezzük a zenék népszerűsége alapján.</w:t>
      </w:r>
    </w:p>
    <w:p w:rsidR="000562AC" w:rsidRDefault="000562AC" w:rsidP="009F35DB">
      <w:pPr>
        <w:pStyle w:val="ListParagraph"/>
        <w:numPr>
          <w:ilvl w:val="0"/>
          <w:numId w:val="23"/>
        </w:numPr>
      </w:pPr>
      <w:r>
        <w:t>Végigmegyünk ezen a listán és amelyik számnak a népszerűsége nagyobb 77-nél, azt hozzáadjuk az ajánlott zenékhez.</w:t>
      </w:r>
    </w:p>
    <w:p w:rsidR="000562AC" w:rsidRDefault="00721097" w:rsidP="009F35DB">
      <w:pPr>
        <w:pStyle w:val="ListParagraph"/>
        <w:numPr>
          <w:ilvl w:val="0"/>
          <w:numId w:val="23"/>
        </w:numPr>
      </w:pPr>
      <w:r>
        <w:t>Egy HashSet-ben eltároljuk az előadókra vonatkozó adatokat</w:t>
      </w:r>
    </w:p>
    <w:p w:rsidR="00D87437" w:rsidRDefault="00836A47" w:rsidP="00836A47">
      <w:pPr>
        <w:pStyle w:val="ListParagraph"/>
        <w:numPr>
          <w:ilvl w:val="0"/>
          <w:numId w:val="23"/>
        </w:numPr>
      </w:pPr>
      <w:r>
        <w:t xml:space="preserve">A </w:t>
      </w:r>
      <w:r w:rsidRPr="00836A47">
        <w:rPr>
          <w:i/>
        </w:rPr>
        <w:t>topArtistsFrequencyLimit</w:t>
      </w:r>
      <w:r>
        <w:t xml:space="preserve"> változóban eltároljuk a legnépszerűbb előadókat</w:t>
      </w:r>
      <w:r w:rsidR="00D87437">
        <w:t xml:space="preserve"> meghatározó mutatót</w:t>
      </w:r>
      <w:r>
        <w:t xml:space="preserve"> a következőképpen: </w:t>
      </w:r>
    </w:p>
    <w:p w:rsidR="00D87437" w:rsidRDefault="00D87437" w:rsidP="00D87437">
      <w:pPr>
        <w:pStyle w:val="ListParagraph"/>
        <w:numPr>
          <w:ilvl w:val="1"/>
          <w:numId w:val="23"/>
        </w:numPr>
      </w:pPr>
      <w:r>
        <w:t>H</w:t>
      </w:r>
      <w:r w:rsidR="00836A47">
        <w:t xml:space="preserve">a több mint két szám szerepel tőle, akkor az </w:t>
      </w:r>
      <w:r w:rsidR="00836A47" w:rsidRPr="00836A47">
        <w:t>artistsFrequency</w:t>
      </w:r>
      <w:r w:rsidR="00836A47">
        <w:t xml:space="preserve"> listát az előadó előfordulásainak száma alapján rendezzük csökkenő sorrendbe</w:t>
      </w:r>
      <w:r>
        <w:t xml:space="preserve"> és kiválasztjuk a harmadik legmagasabb előfordulási mutatót. </w:t>
      </w:r>
    </w:p>
    <w:p w:rsidR="00D87437" w:rsidRDefault="00D87437" w:rsidP="00D87437">
      <w:pPr>
        <w:pStyle w:val="ListParagraph"/>
        <w:numPr>
          <w:ilvl w:val="1"/>
          <w:numId w:val="23"/>
        </w:numPr>
      </w:pPr>
      <w:r>
        <w:t xml:space="preserve">Ha pontosan két szám szerepel tőle, akkor először szintén rendezzük az </w:t>
      </w:r>
      <w:r w:rsidRPr="00836A47">
        <w:t>artistsFrequency</w:t>
      </w:r>
      <w:r>
        <w:t xml:space="preserve"> listát az előadó előfordulásainak száma alapján, majd kiválasztjuk a második legmagasabb előfordulási mutatót. </w:t>
      </w:r>
    </w:p>
    <w:p w:rsidR="00721097" w:rsidRDefault="00D87437" w:rsidP="00D87437">
      <w:pPr>
        <w:pStyle w:val="ListParagraph"/>
        <w:numPr>
          <w:ilvl w:val="1"/>
          <w:numId w:val="23"/>
        </w:numPr>
      </w:pPr>
      <w:r>
        <w:t xml:space="preserve">Ha csak olyan előadók vannak, akiknek egy-egy száma fordul elő a listákban, akkor az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értékét egyre állítjuk.</w:t>
      </w:r>
    </w:p>
    <w:p w:rsidR="00D87437" w:rsidRDefault="00D87437" w:rsidP="00D87437">
      <w:pPr>
        <w:pStyle w:val="ListParagraph"/>
        <w:numPr>
          <w:ilvl w:val="0"/>
          <w:numId w:val="23"/>
        </w:numPr>
      </w:pPr>
      <w:r>
        <w:t xml:space="preserve">Ha a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értéke kevesebb mint kettő, akkor visszatérünk az ajánlott zenék listájával.</w:t>
      </w:r>
    </w:p>
    <w:p w:rsidR="00D87437" w:rsidRDefault="00D87437" w:rsidP="00D87437">
      <w:pPr>
        <w:pStyle w:val="ListParagraph"/>
        <w:numPr>
          <w:ilvl w:val="0"/>
          <w:numId w:val="23"/>
        </w:numPr>
      </w:pPr>
      <w:r>
        <w:lastRenderedPageBreak/>
        <w:t xml:space="preserve">Egyébként az </w:t>
      </w:r>
      <w:r w:rsidRPr="004B33DE">
        <w:rPr>
          <w:i/>
        </w:rPr>
        <w:t>artistsFrequency</w:t>
      </w:r>
      <w:r>
        <w:t xml:space="preserve"> és a </w:t>
      </w:r>
      <w:r w:rsidRPr="00836A47">
        <w:rPr>
          <w:i/>
        </w:rPr>
        <w:t>topArtistsFrequencyLimit</w:t>
      </w:r>
      <w:r>
        <w:rPr>
          <w:i/>
        </w:rPr>
        <w:t xml:space="preserve"> </w:t>
      </w:r>
      <w:r>
        <w:t>segítségével kiválasztjuk a legnépszerűbb előadókat.</w:t>
      </w:r>
    </w:p>
    <w:p w:rsidR="00D87437" w:rsidRDefault="00D87437" w:rsidP="00D87437">
      <w:pPr>
        <w:pStyle w:val="ListParagraph"/>
        <w:numPr>
          <w:ilvl w:val="0"/>
          <w:numId w:val="23"/>
        </w:numPr>
      </w:pPr>
      <w:r>
        <w:t>A Spotify adatbázisból lekérdezzük</w:t>
      </w:r>
      <w:r w:rsidR="00960608">
        <w:t xml:space="preserve"> ezeknek az előadóknak a három legnépszerűbb zeneszámát és ezeket a számokat hozzáadjuk az ajánlott zenék listájához.</w:t>
      </w:r>
    </w:p>
    <w:p w:rsidR="000F152E" w:rsidRDefault="00673832" w:rsidP="00815945">
      <w:pPr>
        <w:pStyle w:val="Heading2"/>
      </w:pPr>
      <w:bookmarkStart w:id="16" w:name="_Toc467639486"/>
      <w:r>
        <w:t>Backend</w:t>
      </w:r>
      <w:bookmarkEnd w:id="16"/>
    </w:p>
    <w:p w:rsidR="00673832" w:rsidRDefault="00590B0E" w:rsidP="000F152E"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webalkalmazás architektúráját a különböző komponensek alapján két részre osztottuk: az MVC architektúrális mintának megfelelő modell és vezérlő komponensek alkotják az alkalmazás BACKEND-jét, míg a megjelenítésért felelős nézetek az alkalmazás FRONTEND-jét. </w:t>
      </w:r>
      <w:r w:rsidR="0076420B">
        <w:rPr>
          <w:rFonts w:ascii="Verdana" w:eastAsia="Verdana" w:hAnsi="Verdana" w:cs="Verdana"/>
          <w:szCs w:val="40"/>
        </w:rPr>
        <w:t>A Spotify Web API-t használó csomagoló osztályok szintén a BACKEND részei. Ezekben a csomagoló osztályokban található metódusokat egyrészt a vezérlők metódusai, másrészt a lejátszási listák generálását végző osztály metódusai használják.</w:t>
      </w:r>
    </w:p>
    <w:p w:rsidR="00673832" w:rsidRDefault="00673832" w:rsidP="00815945">
      <w:pPr>
        <w:pStyle w:val="Heading3"/>
      </w:pPr>
      <w:bookmarkStart w:id="17" w:name="_Toc467639487"/>
      <w:r>
        <w:t>Spotify Web API</w:t>
      </w:r>
      <w:bookmarkEnd w:id="17"/>
    </w:p>
    <w:p w:rsidR="00673832" w:rsidRDefault="009A2B9A" w:rsidP="00673832">
      <w:r>
        <w:t>A Spotify Web API segítségével az alkalmazásunk képes lesz arra, hogy a Spotify zenei adatbázisból adatokat kérjen le, valamint testreszabja egy-egy felhasználó elmentett zenéit, lejátszási listáit.</w:t>
      </w:r>
    </w:p>
    <w:p w:rsidR="009A2B9A" w:rsidRDefault="009A2B9A" w:rsidP="00673832">
      <w:r>
        <w:t>A REST alapokon működő Web API a végpontokról JSON formátumban szolgáltat adatokat a Spotify adatbázisból például előadókról, albumokról, lejátszási listákról és zenszámokról.</w:t>
      </w:r>
    </w:p>
    <w:p w:rsidR="001477D0" w:rsidRDefault="001477D0" w:rsidP="00673832">
      <w:r>
        <w:t xml:space="preserve">Az API ezen a címen érhető el: </w:t>
      </w:r>
      <w:hyperlink r:id="rId13" w:history="1">
        <w:r w:rsidRPr="000B1FE6">
          <w:rPr>
            <w:rStyle w:val="Hyperlink"/>
          </w:rPr>
          <w:t>https://api.spotify.com</w:t>
        </w:r>
      </w:hyperlink>
      <w:r>
        <w:rPr>
          <w:i/>
        </w:rPr>
        <w:t>.</w:t>
      </w:r>
      <w:r>
        <w:t xml:space="preserve"> Az API több végpontot tartalmaz, melyek közül vannak szabadon elérhető nyitott végpontok, de a privát adatok (felhasználói fiók adatok, lejátszási listák…stb.) eléréséhez azonosításra van szükség, amit az </w:t>
      </w:r>
      <w:r w:rsidRPr="001477D0">
        <w:rPr>
          <w:i/>
        </w:rPr>
        <w:t>Authorization Code</w:t>
      </w:r>
      <w:r>
        <w:t xml:space="preserve"> folyamat valósít meg.</w:t>
      </w:r>
    </w:p>
    <w:p w:rsidR="00841AF3" w:rsidRDefault="00841AF3" w:rsidP="00841AF3">
      <w:pPr>
        <w:rPr>
          <w:b/>
        </w:rPr>
      </w:pPr>
      <w:r>
        <w:rPr>
          <w:b/>
        </w:rPr>
        <w:t>Alkalmazás regiszrálása a Spotify-nál</w:t>
      </w:r>
    </w:p>
    <w:p w:rsidR="00841AF3" w:rsidRDefault="00841AF3" w:rsidP="00841AF3">
      <w:r>
        <w:t>Amennyiben alkalmazásunk privát adatokkal is dolgozik (felhasználói adatok, lejátszási listák) az alkalmazást először regisztrálni kell a Spotify rendszerben. Ehhez egy létező Spotify fiók szökséges.</w:t>
      </w:r>
    </w:p>
    <w:p w:rsidR="00841AF3" w:rsidRDefault="00841AF3" w:rsidP="00841AF3">
      <w:r>
        <w:t>Az alkalmazás regisztrációjánál meg kell adni az alkalmazás nevét (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t>), leírást az alkalmazásról, valamint Redirect URI-kat, amiket a Spotify rendszer fog meghívni, amikor az azonosítási folyamat befejeződik.</w:t>
      </w:r>
    </w:p>
    <w:p w:rsidR="00DD04F6" w:rsidRDefault="00DD04F6" w:rsidP="00841AF3">
      <w:r>
        <w:t>A regisztráció után a Spotify rendszer generál számunkra egy ügyfél azonosítót és egy titkos kulcsot, amiket az azonosítási folyamathoz kell felhasználni, valamint abban az esetben, ha biztonságos hívásokkal vesszük igénybe a Spotify Web API-t.</w:t>
      </w:r>
    </w:p>
    <w:p w:rsidR="0012431B" w:rsidRDefault="0012431B" w:rsidP="0012431B">
      <w:pPr>
        <w:rPr>
          <w:b/>
        </w:rPr>
      </w:pPr>
      <w:r>
        <w:rPr>
          <w:b/>
        </w:rPr>
        <w:lastRenderedPageBreak/>
        <w:t>Spotify URI-k és azonosítók</w:t>
      </w:r>
    </w:p>
    <w:p w:rsidR="00DD04F6" w:rsidRPr="00841AF3" w:rsidRDefault="0012431B" w:rsidP="00841AF3">
      <w:r>
        <w:t>A Spotify Web API hívásoknál többfajta azonosító megadása lehetséges, ami az alábbi táblázatban látható:</w:t>
      </w:r>
    </w:p>
    <w:p w:rsidR="001477D0" w:rsidRDefault="0012431B" w:rsidP="0012431B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819650" cy="4334494"/>
            <wp:effectExtent l="0" t="0" r="0" b="9525"/>
            <wp:docPr id="10" name="Picture 10" descr="C:\Users\Peter Hegedus\AppData\Local\Microsoft\Windows\INetCacheContent.Word\SpotifyIDsAndUR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er Hegedus\AppData\Local\Microsoft\Windows\INetCacheContent.Word\SpotifyIDsAndUR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69" cy="43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01" w:rsidRDefault="001D1401" w:rsidP="001D1401">
      <w:pPr>
        <w:pStyle w:val="ListParagraph"/>
        <w:numPr>
          <w:ilvl w:val="0"/>
          <w:numId w:val="24"/>
        </w:num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táblázat: Spotify URI-k és ID-k</w:t>
      </w:r>
    </w:p>
    <w:p w:rsidR="001D1401" w:rsidRDefault="00CF6C2E" w:rsidP="001D1401">
      <w:pPr>
        <w:rPr>
          <w:b/>
        </w:rPr>
      </w:pPr>
      <w:r w:rsidRPr="00CF6C2E">
        <w:rPr>
          <w:b/>
        </w:rPr>
        <w:t>Authorization Code</w:t>
      </w:r>
      <w:r>
        <w:rPr>
          <w:b/>
        </w:rPr>
        <w:t xml:space="preserve"> azonosítási folyamat</w:t>
      </w:r>
    </w:p>
    <w:p w:rsidR="00CF6C2E" w:rsidRDefault="00CF6C2E" w:rsidP="001D1401">
      <w:r>
        <w:t>A folyamat először egy kódot kap a Spotify rendszertől, majd ezt a kódot hozzáférési és frissítési tokenekre cseréli. Mivel ehhez a cseréhez szükség van a titkos kulcsra, ezt a lekérést szerver oldalon kell megvalósítani, hogy a kulcs integritása ne sérüljön. A folyamat előnye, hogy a frissítési token felhasználásával meg lehet hosszabbítani a hozzáférési token érvényességét.</w:t>
      </w:r>
    </w:p>
    <w:p w:rsidR="00CF6C2E" w:rsidRDefault="00CF6C2E" w:rsidP="001D1401">
      <w:r>
        <w:t>Az Authorization Code azonosítási folyamat a következő tulajdonságokkal rendelkezik:</w:t>
      </w:r>
    </w:p>
    <w:p w:rsidR="00CF6C2E" w:rsidRDefault="00CF6C2E" w:rsidP="00CF6C2E">
      <w:pPr>
        <w:pStyle w:val="ListParagraph"/>
        <w:numPr>
          <w:ilvl w:val="0"/>
          <w:numId w:val="25"/>
        </w:numPr>
      </w:pPr>
      <w:r>
        <w:t>felhasználói adatokhoz történő hozzáférés engedélyezése</w:t>
      </w:r>
    </w:p>
    <w:p w:rsidR="00CF6C2E" w:rsidRDefault="00507966" w:rsidP="00CF6C2E">
      <w:pPr>
        <w:pStyle w:val="ListParagraph"/>
        <w:numPr>
          <w:ilvl w:val="0"/>
          <w:numId w:val="25"/>
        </w:numPr>
      </w:pPr>
      <w:r>
        <w:t>kérések kiszolgálásának priorizálása</w:t>
      </w:r>
    </w:p>
    <w:p w:rsidR="00CF6C2E" w:rsidRDefault="00CF6C2E" w:rsidP="00CF6C2E">
      <w:pPr>
        <w:pStyle w:val="ListParagraph"/>
        <w:numPr>
          <w:ilvl w:val="0"/>
          <w:numId w:val="25"/>
        </w:numPr>
      </w:pPr>
      <w:r>
        <w:t>hozzáférési token meghosszabbítható</w:t>
      </w:r>
    </w:p>
    <w:p w:rsidR="00507966" w:rsidRDefault="00895CF0" w:rsidP="00507966">
      <w:r>
        <w:lastRenderedPageBreak/>
        <w:t>Az Authorization Code folyamat lépései a következő ábrán látszanak:</w:t>
      </w:r>
    </w:p>
    <w:p w:rsidR="00895CF0" w:rsidRDefault="00895CF0" w:rsidP="00895CF0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924425" cy="5065123"/>
            <wp:effectExtent l="0" t="0" r="0" b="2540"/>
            <wp:docPr id="11" name="Picture 11" descr="C:\Users\Peter Hegedus\AppData\Local\Microsoft\Windows\INetCacheContent.Word\Authorization-Code-Flow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er Hegedus\AppData\Local\Microsoft\Windows\INetCacheContent.Word\Authorization-Code-Flow-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08" cy="50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459" w:rsidRDefault="00D96459" w:rsidP="00D96459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D96459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Authorization Code Flow</w:t>
      </w:r>
    </w:p>
    <w:p w:rsidR="00F16E08" w:rsidRPr="00F16E08" w:rsidRDefault="00F16E08" w:rsidP="00F16E08">
      <w:pPr>
        <w:rPr>
          <w:b/>
        </w:rPr>
      </w:pPr>
      <w:r>
        <w:rPr>
          <w:b/>
        </w:rPr>
        <w:t>Felhasznált Spotify Web API végpontok</w:t>
      </w:r>
    </w:p>
    <w:p w:rsidR="00F16E08" w:rsidRDefault="00AA0906" w:rsidP="00F16E08">
      <w:pPr>
        <w:rPr>
          <w:rFonts w:ascii="Verdana" w:eastAsia="Verdana" w:hAnsi="Verdana" w:cs="Verdana"/>
          <w:szCs w:val="40"/>
        </w:rPr>
      </w:pPr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webalkalmazás az alábbi végpontokat használja fel működése során:</w:t>
      </w:r>
    </w:p>
    <w:p w:rsidR="00AA0906" w:rsidRDefault="00AA0906" w:rsidP="00AA0906">
      <w:pPr>
        <w:pStyle w:val="ListParagraph"/>
        <w:numPr>
          <w:ilvl w:val="0"/>
          <w:numId w:val="27"/>
        </w:numPr>
      </w:pPr>
      <w:hyperlink r:id="rId16" w:history="1">
        <w:r w:rsidRPr="000B1FE6">
          <w:rPr>
            <w:rStyle w:val="Hyperlink"/>
          </w:rPr>
          <w:t>https://accounts.spotify.com/authorize</w:t>
        </w:r>
      </w:hyperlink>
      <w:r>
        <w:t xml:space="preserve">: </w:t>
      </w:r>
    </w:p>
    <w:p w:rsidR="00C44050" w:rsidRDefault="00AA0906" w:rsidP="00AA0906">
      <w:pPr>
        <w:pStyle w:val="ListParagraph"/>
      </w:pPr>
      <w:r>
        <w:t xml:space="preserve">A </w:t>
      </w:r>
      <w:r w:rsidRPr="00AA0906">
        <w:rPr>
          <w:i/>
        </w:rPr>
        <w:t>LoginController Index</w:t>
      </w:r>
      <w:r>
        <w:t xml:space="preserve"> metódusa erre a címre irányítja át a felhasználót. Ezt a címet a </w:t>
      </w:r>
      <w:r w:rsidRPr="00AA0906">
        <w:rPr>
          <w:i/>
        </w:rPr>
        <w:t>SpotifyAuthorization</w:t>
      </w:r>
      <w:r>
        <w:t xml:space="preserve"> osztály </w:t>
      </w:r>
      <w:r w:rsidRPr="00AA0906">
        <w:rPr>
          <w:i/>
        </w:rPr>
        <w:t>RequestAuthorization</w:t>
      </w:r>
      <w:r>
        <w:t xml:space="preserve"> metódusa állítja össze. Az Url-ben meg kell adni</w:t>
      </w:r>
      <w:r w:rsidR="00C44050">
        <w:t xml:space="preserve"> a kliens azonosítót, válasz típusát (code), redirect uri-t, scope-ot (</w:t>
      </w:r>
      <w:r w:rsidR="00C44050" w:rsidRPr="00C44050">
        <w:t>user-read-private playlist-read-private playlist-modify-public playlist-modify-private</w:t>
      </w:r>
      <w:r w:rsidR="00C44050">
        <w:t>),</w:t>
      </w:r>
      <w:r>
        <w:t xml:space="preserve"> </w:t>
      </w:r>
      <w:r w:rsidR="00C44050">
        <w:t xml:space="preserve">state-et. </w:t>
      </w:r>
    </w:p>
    <w:p w:rsidR="00C44050" w:rsidRDefault="00AA0906" w:rsidP="00C44050">
      <w:pPr>
        <w:pStyle w:val="ListParagraph"/>
      </w:pPr>
      <w:r>
        <w:lastRenderedPageBreak/>
        <w:t xml:space="preserve">Példa: </w:t>
      </w:r>
      <w:hyperlink r:id="rId17" w:history="1">
        <w:r w:rsidRPr="00AA0906">
          <w:rPr>
            <w:rStyle w:val="Hyperlink"/>
            <w:rFonts w:ascii="Consolas" w:hAnsi="Consolas"/>
            <w:sz w:val="16"/>
            <w:szCs w:val="16"/>
          </w:rPr>
          <w:t>https://accounts.spotify.com/authorize/?client_id=5fe01282e44241328a84e7c5cc169165&amp;response_type=code&amp;redirect_uri=https%3A%2F%2Fexample.com%2Fcallback&amp;scope=user-read-private%20user-read-email&amp;state=34fFs29kd09</w:t>
        </w:r>
      </w:hyperlink>
      <w:r>
        <w:t xml:space="preserve"> </w:t>
      </w:r>
    </w:p>
    <w:p w:rsidR="00C44050" w:rsidRDefault="00C44050" w:rsidP="00C44050">
      <w:pPr>
        <w:pStyle w:val="ListParagraph"/>
      </w:pPr>
    </w:p>
    <w:p w:rsidR="00C44050" w:rsidRDefault="00C44050" w:rsidP="00C44050">
      <w:pPr>
        <w:pStyle w:val="ListParagraph"/>
        <w:numPr>
          <w:ilvl w:val="0"/>
          <w:numId w:val="27"/>
        </w:numPr>
      </w:pPr>
      <w:hyperlink r:id="rId18" w:history="1">
        <w:r w:rsidRPr="000B1FE6">
          <w:rPr>
            <w:rStyle w:val="Hyperlink"/>
          </w:rPr>
          <w:t>https://accounts.spotify.com/api/token</w:t>
        </w:r>
      </w:hyperlink>
      <w:r>
        <w:t>:</w:t>
      </w:r>
    </w:p>
    <w:p w:rsidR="00C44050" w:rsidRDefault="006F05D9" w:rsidP="00C44050">
      <w:pPr>
        <w:pStyle w:val="ListParagraph"/>
      </w:pPr>
      <w:r>
        <w:t xml:space="preserve">A </w:t>
      </w:r>
      <w:r w:rsidRPr="00CE61EA">
        <w:rPr>
          <w:i/>
        </w:rPr>
        <w:t>SpotifyAuthorization</w:t>
      </w:r>
      <w:r>
        <w:t xml:space="preserve"> osztály </w:t>
      </w:r>
      <w:r w:rsidRPr="00CE61EA">
        <w:rPr>
          <w:i/>
        </w:rPr>
        <w:t>RequestAccessAndRefreshTokens</w:t>
      </w:r>
      <w:r>
        <w:t xml:space="preserve"> metódusából érjük el ezt a végpontot. A POST kérés törzsében a következő paramétereket kell tartalmaznia a hívásnak: grant_type (“authorization_code” az értéke), code (a </w:t>
      </w:r>
      <w:r w:rsidRPr="00AA0906">
        <w:rPr>
          <w:i/>
        </w:rPr>
        <w:t>RequestAuthorization</w:t>
      </w:r>
      <w:r>
        <w:rPr>
          <w:i/>
        </w:rPr>
        <w:t xml:space="preserve"> </w:t>
      </w:r>
      <w:r w:rsidRPr="006F05D9">
        <w:t>metódus</w:t>
      </w:r>
      <w:r>
        <w:t xml:space="preserve"> meghívása során kapott kód értéke), redirect_uri (csak validáláshoz használt callback függvény URI-ja</w:t>
      </w:r>
      <w:r w:rsidR="00CE61EA">
        <w:t>, meg kell egyeznie azzal a redirect_uri-val, amit előzőleg a …/authorize/ végpontnak adtunk meg</w:t>
      </w:r>
      <w:r>
        <w:t>)</w:t>
      </w:r>
      <w:r w:rsidR="00CE61EA">
        <w:t>.</w:t>
      </w:r>
    </w:p>
    <w:p w:rsidR="00CE61EA" w:rsidRDefault="00CE61EA" w:rsidP="00C44050">
      <w:pPr>
        <w:pStyle w:val="ListParagraph"/>
      </w:pPr>
      <w:r>
        <w:t>A fejlécben át kell adni Base64 kódolásban a kliens azonosítót és a titkos kulcsot.</w:t>
      </w:r>
    </w:p>
    <w:p w:rsidR="00CE61EA" w:rsidRDefault="00CE61EA" w:rsidP="00C44050">
      <w:pPr>
        <w:pStyle w:val="ListParagraph"/>
      </w:pPr>
      <w:r>
        <w:t>Sikeres kérés esetén a következőhöz hasonló válaszüzenet érkezik a végponttól: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>{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"access_token": "NgCXRK...MzYjw",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"token_type": "Bearer",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"scope": "user-read-private user-read-email",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"expires_in": 3600,</w:t>
      </w:r>
    </w:p>
    <w:p w:rsidR="00CE61EA" w:rsidRP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 xml:space="preserve">   "refresh_token": "NgAagA...Um_SHo"</w:t>
      </w:r>
    </w:p>
    <w:p w:rsidR="00CE61EA" w:rsidRDefault="00CE61EA" w:rsidP="00CE61EA">
      <w:pPr>
        <w:pStyle w:val="ListParagraph"/>
        <w:rPr>
          <w:rFonts w:ascii="Consolas" w:hAnsi="Consolas"/>
          <w:sz w:val="18"/>
          <w:szCs w:val="18"/>
        </w:rPr>
      </w:pPr>
      <w:r w:rsidRPr="00CE61EA">
        <w:rPr>
          <w:rFonts w:ascii="Consolas" w:hAnsi="Consolas"/>
          <w:sz w:val="18"/>
          <w:szCs w:val="18"/>
        </w:rPr>
        <w:t>}</w:t>
      </w:r>
    </w:p>
    <w:p w:rsidR="00CE61EA" w:rsidRPr="000A1AFD" w:rsidRDefault="00CE61EA" w:rsidP="00CE61EA">
      <w:pPr>
        <w:pStyle w:val="ListParagraph"/>
        <w:numPr>
          <w:ilvl w:val="0"/>
          <w:numId w:val="27"/>
        </w:numPr>
        <w:rPr>
          <w:rFonts w:ascii="Consolas" w:hAnsi="Consolas"/>
          <w:sz w:val="18"/>
          <w:szCs w:val="18"/>
        </w:rPr>
      </w:pPr>
      <w:r>
        <w:t xml:space="preserve">A </w:t>
      </w:r>
      <w:r w:rsidRPr="00CE61EA">
        <w:rPr>
          <w:i/>
        </w:rPr>
        <w:t>SpotifyAuthorization</w:t>
      </w:r>
      <w:r>
        <w:t xml:space="preserve"> osztály </w:t>
      </w:r>
      <w:r w:rsidRPr="00CE61EA">
        <w:rPr>
          <w:i/>
        </w:rPr>
        <w:t>RequestAccesTokenFromRefreshToken</w:t>
      </w:r>
      <w:r>
        <w:rPr>
          <w:i/>
        </w:rPr>
        <w:t xml:space="preserve"> </w:t>
      </w:r>
      <w:r>
        <w:t xml:space="preserve">metódusa egy hasonló kérést küld a végpontnak. Ebben az esetben a </w:t>
      </w:r>
      <w:r w:rsidRPr="000A1AFD">
        <w:rPr>
          <w:i/>
        </w:rPr>
        <w:t xml:space="preserve">grant_type </w:t>
      </w:r>
      <w:r>
        <w:t>parameter lrtéke “</w:t>
      </w:r>
      <w:r w:rsidRPr="000A1AFD">
        <w:rPr>
          <w:i/>
        </w:rPr>
        <w:t>refresh_token</w:t>
      </w:r>
      <w:r>
        <w:t xml:space="preserve">”, valamint </w:t>
      </w:r>
      <w:r w:rsidR="000A1AFD">
        <w:t xml:space="preserve">a többi parameter helyett egy </w:t>
      </w:r>
      <w:r w:rsidR="000A1AFD" w:rsidRPr="000A1AFD">
        <w:rPr>
          <w:i/>
        </w:rPr>
        <w:t>refresh_token</w:t>
      </w:r>
      <w:r w:rsidR="000A1AFD">
        <w:t xml:space="preserve"> paramétert kell átadni, aminek az értéke az előbbi lekérés során kapott </w:t>
      </w:r>
      <w:r w:rsidR="000A1AFD" w:rsidRPr="000A1AFD">
        <w:rPr>
          <w:i/>
        </w:rPr>
        <w:t>refresh_token</w:t>
      </w:r>
      <w:r w:rsidR="000A1AFD">
        <w:t>. A fejlécben hasonlóan kell elküldeni a kliens kódot és a titkos kulcsot, mint az előző pontban.</w:t>
      </w:r>
    </w:p>
    <w:p w:rsidR="000A1AFD" w:rsidRDefault="000A1AFD" w:rsidP="000A1AFD">
      <w:pPr>
        <w:pStyle w:val="ListParagraph"/>
      </w:pPr>
      <w:r>
        <w:t>Példa sikeres kérés esetén a válaszra: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>{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"access_token": "NgA6ZcYI...ixn8bUQ",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"token_type": "Bearer",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"scope": "user-read-private user-read-email",</w:t>
      </w:r>
    </w:p>
    <w:p w:rsidR="000A1AFD" w:rsidRP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 xml:space="preserve">   "expires_in": 3600</w:t>
      </w:r>
    </w:p>
    <w:p w:rsidR="000A1AFD" w:rsidRDefault="000A1AFD" w:rsidP="000A1AFD">
      <w:pPr>
        <w:pStyle w:val="ListParagraph"/>
        <w:rPr>
          <w:rFonts w:ascii="Consolas" w:hAnsi="Consolas"/>
          <w:sz w:val="18"/>
          <w:szCs w:val="18"/>
        </w:rPr>
      </w:pPr>
      <w:r w:rsidRPr="000A1AFD">
        <w:rPr>
          <w:rFonts w:ascii="Consolas" w:hAnsi="Consolas"/>
          <w:sz w:val="18"/>
          <w:szCs w:val="18"/>
        </w:rPr>
        <w:t>}</w:t>
      </w:r>
    </w:p>
    <w:p w:rsidR="00FC506F" w:rsidRDefault="00FC506F" w:rsidP="00FC506F">
      <w:pPr>
        <w:pStyle w:val="ListParagraph"/>
        <w:numPr>
          <w:ilvl w:val="0"/>
          <w:numId w:val="27"/>
        </w:numPr>
      </w:pPr>
      <w:hyperlink r:id="rId19" w:history="1">
        <w:r w:rsidRPr="000B1FE6">
          <w:rPr>
            <w:rStyle w:val="Hyperlink"/>
          </w:rPr>
          <w:t>https://api.spotify.com/v1/me</w:t>
        </w:r>
      </w:hyperlink>
      <w:r>
        <w:t xml:space="preserve">: </w:t>
      </w:r>
    </w:p>
    <w:p w:rsidR="00FC506F" w:rsidRDefault="00FC506F" w:rsidP="00FC506F">
      <w:pPr>
        <w:pStyle w:val="ListParagraph"/>
      </w:pPr>
      <w:r>
        <w:t xml:space="preserve">A </w:t>
      </w:r>
      <w:r w:rsidRPr="00897B29">
        <w:rPr>
          <w:i/>
        </w:rPr>
        <w:t>SpotifyEndpointAccessor</w:t>
      </w:r>
      <w:r>
        <w:t xml:space="preserve"> osztály </w:t>
      </w:r>
      <w:r w:rsidRPr="00897B29">
        <w:rPr>
          <w:i/>
        </w:rPr>
        <w:t>GetCurrentUserProfile</w:t>
      </w:r>
      <w:r>
        <w:t xml:space="preserve"> metódusa használja ezt a végpontot. Az éppen bejelentkezett felhasználóhoz tartozó adatokat lehet lekérdezni vele. A </w:t>
      </w:r>
      <w:r w:rsidRPr="00897B29">
        <w:rPr>
          <w:i/>
        </w:rPr>
        <w:t>HomeController</w:t>
      </w:r>
      <w:r>
        <w:t xml:space="preserve"> </w:t>
      </w:r>
      <w:proofErr w:type="gramStart"/>
      <w:r w:rsidRPr="00897B29">
        <w:rPr>
          <w:i/>
        </w:rPr>
        <w:t>Index(</w:t>
      </w:r>
      <w:proofErr w:type="gramEnd"/>
      <w:r w:rsidRPr="00897B29">
        <w:rPr>
          <w:i/>
        </w:rPr>
        <w:t>)</w:t>
      </w:r>
      <w:r>
        <w:t xml:space="preserve"> metódusa használja például ahhoz, hogy a kezdőoldalon az üdvözlő üzenetben megszólítsa az éppen bejelentkezett felhasználót. Továbbá a fent ismeretett algoritmus is használja ezt </w:t>
      </w:r>
      <w:r w:rsidR="00897B29">
        <w:t>a metódust, amikor egy-egy előadó legnépszerűbb számait kérdezi le a felhasználó országából. Végül, amikor a generált lejátszási listát létrehozzuk, szükség van erre a lekérdezésre ahhoz, hogy a megfelelő felhasználó fiókjába mentsük el a generált lejátszási listát.</w:t>
      </w:r>
    </w:p>
    <w:p w:rsidR="00897B29" w:rsidRDefault="00897B29" w:rsidP="00897B29">
      <w:pPr>
        <w:pStyle w:val="ListParagraph"/>
        <w:numPr>
          <w:ilvl w:val="0"/>
          <w:numId w:val="27"/>
        </w:numPr>
      </w:pPr>
      <w:hyperlink r:id="rId20" w:history="1">
        <w:r w:rsidRPr="000B1FE6">
          <w:rPr>
            <w:rStyle w:val="Hyperlink"/>
          </w:rPr>
          <w:t>https://api.spotify.com/v1/users/{userId}</w:t>
        </w:r>
      </w:hyperlink>
      <w:r w:rsidR="000115AC">
        <w:t>:</w:t>
      </w:r>
    </w:p>
    <w:p w:rsidR="00897B29" w:rsidRDefault="00897B29" w:rsidP="00897B29">
      <w:pPr>
        <w:pStyle w:val="ListParagraph"/>
      </w:pPr>
      <w:r>
        <w:lastRenderedPageBreak/>
        <w:t xml:space="preserve">Egy paraméterben megadott felhasználó adatai kérhetőek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7B29">
        <w:rPr>
          <w:i/>
        </w:rPr>
        <w:t>GetUserProfile (string userId)</w:t>
      </w:r>
      <w:r>
        <w:t xml:space="preserve"> metódusa hajtja végre a kérést az API felé. A </w:t>
      </w:r>
      <w:r w:rsidRPr="00897B29">
        <w:rPr>
          <w:i/>
        </w:rPr>
        <w:t>HomeController</w:t>
      </w:r>
      <w:r>
        <w:t xml:space="preserve"> </w:t>
      </w:r>
      <w:proofErr w:type="gramStart"/>
      <w:r w:rsidRPr="00897B29">
        <w:rPr>
          <w:i/>
        </w:rPr>
        <w:t>GetUserPlaylists(</w:t>
      </w:r>
      <w:proofErr w:type="gramEnd"/>
      <w:r w:rsidRPr="00897B29">
        <w:rPr>
          <w:i/>
        </w:rPr>
        <w:t>string userId, string token)</w:t>
      </w:r>
      <w:r>
        <w:rPr>
          <w:i/>
        </w:rPr>
        <w:t xml:space="preserve"> </w:t>
      </w:r>
      <w:r>
        <w:t>metódusa használja fel a felhasználó által megadott Spotify azonosítóhoz tartozó fiókhoz tartozó adatok lekérdezéséhez.</w:t>
      </w:r>
    </w:p>
    <w:p w:rsidR="000115AC" w:rsidRDefault="00895001" w:rsidP="000115AC">
      <w:pPr>
        <w:pStyle w:val="ListParagraph"/>
        <w:numPr>
          <w:ilvl w:val="0"/>
          <w:numId w:val="27"/>
        </w:numPr>
      </w:pPr>
      <w:hyperlink r:id="rId21" w:history="1">
        <w:r w:rsidRPr="000B1FE6">
          <w:rPr>
            <w:rStyle w:val="Hyperlink"/>
          </w:rPr>
          <w:t>https://api.spotify.com/v1/tracks/{trackId}</w:t>
        </w:r>
      </w:hyperlink>
      <w:r>
        <w:t>:</w:t>
      </w:r>
    </w:p>
    <w:p w:rsidR="00895001" w:rsidRDefault="00895001" w:rsidP="00895001">
      <w:pPr>
        <w:pStyle w:val="ListParagraph"/>
      </w:pPr>
      <w:r>
        <w:t xml:space="preserve">Egy paraméterben megadott zeneszám adatai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5001">
        <w:rPr>
          <w:i/>
        </w:rPr>
        <w:t>SpotifyTrack GetTrack (string trackId)</w:t>
      </w:r>
      <w:r>
        <w:rPr>
          <w:i/>
        </w:rPr>
        <w:t xml:space="preserve"> </w:t>
      </w:r>
      <w:r>
        <w:t>metódusa hajtja végre a kérést az API felé.</w:t>
      </w:r>
    </w:p>
    <w:p w:rsidR="00895001" w:rsidRDefault="00895001" w:rsidP="00895001">
      <w:pPr>
        <w:pStyle w:val="ListParagraph"/>
        <w:numPr>
          <w:ilvl w:val="0"/>
          <w:numId w:val="27"/>
        </w:numPr>
      </w:pPr>
      <w:hyperlink r:id="rId22" w:history="1">
        <w:r w:rsidRPr="000B1FE6">
          <w:rPr>
            <w:rStyle w:val="Hyperlink"/>
          </w:rPr>
          <w:t>https://api.spotify.com/v1/artists/{artistId}/top-tracks?country</w:t>
        </w:r>
      </w:hyperlink>
      <w:r w:rsidRPr="00895001">
        <w:t>=</w:t>
      </w:r>
      <w:r>
        <w:t>....:</w:t>
      </w:r>
    </w:p>
    <w:p w:rsidR="00895001" w:rsidRDefault="00895001" w:rsidP="00895001">
      <w:pPr>
        <w:pStyle w:val="ListParagraph"/>
      </w:pPr>
      <w:r>
        <w:t xml:space="preserve">Egy paraméterben megadott előadó legnépszerűbb zenéi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Pr="00895001">
        <w:rPr>
          <w:i/>
        </w:rPr>
        <w:t>GetArtistsTopTracks (string artistId)</w:t>
      </w:r>
      <w:r>
        <w:rPr>
          <w:i/>
        </w:rPr>
        <w:t xml:space="preserve"> </w:t>
      </w:r>
      <w:r>
        <w:t>metódusa hajtja végre a kérést az API felé. Ezt a lejátszási listát generáló algoritmus használja fel ajánlott zenék kiválasztásához.</w:t>
      </w:r>
    </w:p>
    <w:p w:rsidR="00895001" w:rsidRDefault="00895001" w:rsidP="00895001">
      <w:pPr>
        <w:pStyle w:val="ListParagraph"/>
        <w:numPr>
          <w:ilvl w:val="0"/>
          <w:numId w:val="27"/>
        </w:numPr>
      </w:pPr>
      <w:hyperlink r:id="rId23" w:history="1">
        <w:r w:rsidRPr="000B1FE6">
          <w:rPr>
            <w:rStyle w:val="Hyperlink"/>
          </w:rPr>
          <w:t>https://api.spotify.com/v1/users/{userId}/playlists</w:t>
        </w:r>
      </w:hyperlink>
      <w:r>
        <w:t>:</w:t>
      </w:r>
    </w:p>
    <w:p w:rsidR="00895001" w:rsidRDefault="00895001" w:rsidP="00895001">
      <w:pPr>
        <w:pStyle w:val="ListParagraph"/>
        <w:rPr>
          <w:rFonts w:ascii="Verdana" w:eastAsia="Verdana" w:hAnsi="Verdana" w:cs="Verdana"/>
          <w:szCs w:val="40"/>
        </w:rPr>
      </w:pPr>
      <w:r>
        <w:t xml:space="preserve">Egy paraméterben megadott felhasználó lejátszási listái kérdezhetőek le a végponttól. A </w:t>
      </w:r>
      <w:r w:rsidRPr="00897B29">
        <w:rPr>
          <w:i/>
        </w:rPr>
        <w:t>SpotifyEndpointAccessor</w:t>
      </w:r>
      <w:r>
        <w:t xml:space="preserve"> osztály </w:t>
      </w:r>
      <w:r w:rsidR="00D477E4" w:rsidRPr="00D477E4">
        <w:rPr>
          <w:i/>
        </w:rPr>
        <w:t xml:space="preserve">GetUserPlaylists </w:t>
      </w:r>
      <w:r w:rsidRPr="00895001">
        <w:rPr>
          <w:i/>
        </w:rPr>
        <w:t xml:space="preserve">(string </w:t>
      </w:r>
      <w:r w:rsidR="00D477E4">
        <w:rPr>
          <w:i/>
        </w:rPr>
        <w:t>userId</w:t>
      </w:r>
      <w:r w:rsidRPr="00895001">
        <w:rPr>
          <w:i/>
        </w:rPr>
        <w:t>)</w:t>
      </w:r>
      <w:r w:rsidR="00D477E4">
        <w:rPr>
          <w:i/>
        </w:rPr>
        <w:t xml:space="preserve"> </w:t>
      </w:r>
      <w:r w:rsidR="00D477E4">
        <w:t xml:space="preserve">metódusa hajtja végre a kérést. A </w:t>
      </w:r>
      <w:r w:rsidR="00D477E4" w:rsidRPr="00D477E4">
        <w:rPr>
          <w:i/>
        </w:rPr>
        <w:t xml:space="preserve">HomeController </w:t>
      </w:r>
      <w:proofErr w:type="gramStart"/>
      <w:r w:rsidR="00D477E4" w:rsidRPr="00D477E4">
        <w:rPr>
          <w:i/>
        </w:rPr>
        <w:t>GetUsersPlaylists(</w:t>
      </w:r>
      <w:proofErr w:type="gramEnd"/>
      <w:r w:rsidR="00D477E4" w:rsidRPr="00D477E4">
        <w:rPr>
          <w:i/>
        </w:rPr>
        <w:t>string userId)</w:t>
      </w:r>
      <w:r w:rsidR="00D477E4">
        <w:rPr>
          <w:i/>
        </w:rPr>
        <w:t xml:space="preserve"> </w:t>
      </w:r>
      <w:r w:rsidR="00D477E4">
        <w:t xml:space="preserve">metódusa használja ezt a lekérést ahhoz, hogy a </w:t>
      </w:r>
      <w:r w:rsidR="00D477E4" w:rsidRPr="00D62734">
        <w:rPr>
          <w:rFonts w:ascii="Verdana" w:eastAsia="Verdana" w:hAnsi="Verdana" w:cs="Verdana"/>
          <w:szCs w:val="40"/>
        </w:rPr>
        <w:t>M</w:t>
      </w:r>
      <w:r w:rsidR="00D477E4" w:rsidRPr="00D62734">
        <w:rPr>
          <w:rFonts w:ascii="Verdana" w:eastAsia="Verdana" w:hAnsi="Verdana" w:cs="Verdana"/>
          <w:szCs w:val="40"/>
          <w:vertAlign w:val="superscript"/>
        </w:rPr>
        <w:t>A</w:t>
      </w:r>
      <w:r w:rsidR="00D477E4" w:rsidRPr="00D62734">
        <w:rPr>
          <w:rFonts w:ascii="Verdana" w:eastAsia="Verdana" w:hAnsi="Verdana" w:cs="Verdana"/>
          <w:szCs w:val="40"/>
        </w:rPr>
        <w:t>/</w:t>
      </w:r>
      <w:r w:rsidR="00D477E4" w:rsidRPr="00D62734">
        <w:rPr>
          <w:rFonts w:ascii="Verdana" w:eastAsia="Verdana" w:hAnsi="Verdana" w:cs="Verdana"/>
          <w:szCs w:val="40"/>
          <w:vertAlign w:val="subscript"/>
        </w:rPr>
        <w:t>I</w:t>
      </w:r>
      <w:r w:rsidR="00D477E4" w:rsidRPr="00D62734">
        <w:rPr>
          <w:rFonts w:ascii="Verdana" w:eastAsia="Verdana" w:hAnsi="Verdana" w:cs="Verdana"/>
          <w:szCs w:val="40"/>
        </w:rPr>
        <w:t>XIFY</w:t>
      </w:r>
      <w:r w:rsidR="00D477E4">
        <w:rPr>
          <w:rFonts w:ascii="Verdana" w:eastAsia="Verdana" w:hAnsi="Verdana" w:cs="Verdana"/>
          <w:szCs w:val="40"/>
        </w:rPr>
        <w:t xml:space="preserve"> felhasználója által megadott Spotify felhasználó lejátszási listáit lekérdezze a végponttól.</w:t>
      </w:r>
    </w:p>
    <w:p w:rsidR="00D477E4" w:rsidRDefault="00D477E4" w:rsidP="00D477E4">
      <w:pPr>
        <w:pStyle w:val="ListParagraph"/>
        <w:numPr>
          <w:ilvl w:val="0"/>
          <w:numId w:val="27"/>
        </w:numPr>
      </w:pPr>
      <w:hyperlink r:id="rId24" w:history="1">
        <w:r w:rsidRPr="000B1FE6">
          <w:rPr>
            <w:rStyle w:val="Hyperlink"/>
          </w:rPr>
          <w:t>https://api.spotify.com/v1/users/{userId}/playlists/{playlistId}</w:t>
        </w:r>
      </w:hyperlink>
      <w:r>
        <w:t>:</w:t>
      </w:r>
    </w:p>
    <w:p w:rsidR="00D477E4" w:rsidRDefault="00D477E4" w:rsidP="00271AE4">
      <w:pPr>
        <w:pStyle w:val="ListParagraph"/>
      </w:pPr>
      <w:r>
        <w:t xml:space="preserve">Egy konkrét felhasználóhoz tartozó konkrét lejátszási lista adatai kérdezhetőek le a segítségével. A felhasználó és a lejátszási lista azonosítója paraméterként adható meg. A </w:t>
      </w:r>
      <w:r w:rsidRPr="00D477E4">
        <w:rPr>
          <w:i/>
        </w:rPr>
        <w:t>HomeController GetPlaylist (string userId, string playlistId, string token)</w:t>
      </w:r>
      <w:r>
        <w:rPr>
          <w:i/>
        </w:rPr>
        <w:t xml:space="preserve"> </w:t>
      </w:r>
      <w:r>
        <w:t>metódusa használja ezt, amikor az alkalmazás felhasználója egy konkrét lejátszási listát ad meg URL-ként.</w:t>
      </w:r>
      <w:r w:rsidR="00271AE4">
        <w:t xml:space="preserve"> Továbbá ugyanezen controller </w:t>
      </w:r>
      <w:r w:rsidR="00271AE4" w:rsidRPr="005A4499">
        <w:rPr>
          <w:i/>
        </w:rPr>
        <w:t>Maixified (string userId, string playlistId, string token)</w:t>
      </w:r>
      <w:r w:rsidR="005A4499">
        <w:rPr>
          <w:i/>
        </w:rPr>
        <w:t xml:space="preserve"> </w:t>
      </w:r>
      <w:r w:rsidR="005A4499">
        <w:t>metódusa is felhasználja ezt a lekérést, amikor a generált lejátszási listát kérdezi le a szervertől és jeleníti meg a weblapon a felhasználónak.</w:t>
      </w:r>
    </w:p>
    <w:p w:rsidR="005A4499" w:rsidRDefault="005A4499" w:rsidP="005A4499">
      <w:pPr>
        <w:pStyle w:val="ListParagraph"/>
        <w:numPr>
          <w:ilvl w:val="0"/>
          <w:numId w:val="27"/>
        </w:numPr>
      </w:pPr>
      <w:r w:rsidRPr="005A4499">
        <w:t xml:space="preserve">POST </w:t>
      </w:r>
      <w:hyperlink r:id="rId25" w:history="1">
        <w:r w:rsidRPr="000B1FE6">
          <w:rPr>
            <w:rStyle w:val="Hyperlink"/>
          </w:rPr>
          <w:t>https://api.spotify.com/v1/users/{user_id}/playlists</w:t>
        </w:r>
      </w:hyperlink>
      <w:r>
        <w:t xml:space="preserve">: </w:t>
      </w:r>
    </w:p>
    <w:p w:rsidR="005A4499" w:rsidRDefault="005A4499" w:rsidP="005A4499">
      <w:pPr>
        <w:pStyle w:val="ListParagraph"/>
      </w:pPr>
      <w:r>
        <w:t xml:space="preserve">A lejátszási listát generáló algoritmus használja fel ezt a végpontot, akkor amikor egy lejátszási listát hoz létre egy paraméterben megadott felhasználó fiókjában. A kérés törzsében kerülnek átadásra a lejátszási listára vonatkozó beállítások (a lejátszási lista neve, publikus-e, kollaboratív-e). </w:t>
      </w:r>
    </w:p>
    <w:p w:rsidR="005A4499" w:rsidRDefault="005A4499" w:rsidP="005A4499">
      <w:pPr>
        <w:pStyle w:val="ListParagraph"/>
        <w:numPr>
          <w:ilvl w:val="0"/>
          <w:numId w:val="27"/>
        </w:numPr>
      </w:pPr>
      <w:r w:rsidRPr="005A4499">
        <w:t xml:space="preserve">POST </w:t>
      </w:r>
      <w:hyperlink r:id="rId26" w:history="1">
        <w:r w:rsidRPr="000B1FE6">
          <w:rPr>
            <w:rStyle w:val="Hyperlink"/>
          </w:rPr>
          <w:t>https://api.spotify.com/v1/users/{user_id}/playlists/{playlist_id}/tracks</w:t>
        </w:r>
      </w:hyperlink>
      <w:r>
        <w:t>:</w:t>
      </w:r>
    </w:p>
    <w:p w:rsidR="005A4499" w:rsidRDefault="005A4499" w:rsidP="005A4499">
      <w:pPr>
        <w:pStyle w:val="ListParagraph"/>
        <w:rPr>
          <w:rFonts w:ascii="Consolas" w:hAnsi="Consolas"/>
          <w:sz w:val="18"/>
          <w:szCs w:val="18"/>
        </w:rPr>
      </w:pPr>
      <w:r>
        <w:t>A lejátszási listát generáló algoritmus használja fel ezt a végpontot</w:t>
      </w:r>
      <w:r w:rsidR="001E7C49">
        <w:t xml:space="preserve">, akkor amikor az előzőleg létrehozott lejátszási listához zeneszámokat ad hozzá. A felhasználó, akinek a fiókjába mentettük a lejátszási listát és a lejátszási lista azonosítója paraméterként kerül átadásra. Query stringben egy listában kell átadni a zeneszámok Spotify Track azonosítóját vesszővel elválasztva őket egymástól. (pl.: </w:t>
      </w:r>
      <w:r w:rsidR="001E7C49" w:rsidRPr="001E7C49">
        <w:rPr>
          <w:rFonts w:ascii="Consolas" w:hAnsi="Consolas"/>
          <w:sz w:val="18"/>
          <w:szCs w:val="18"/>
        </w:rPr>
        <w:t>uris=</w:t>
      </w:r>
      <w:proofErr w:type="gramStart"/>
      <w:r w:rsidR="001E7C49" w:rsidRPr="001E7C49">
        <w:rPr>
          <w:rFonts w:ascii="Consolas" w:hAnsi="Consolas"/>
          <w:sz w:val="18"/>
          <w:szCs w:val="18"/>
        </w:rPr>
        <w:t>spotify:track</w:t>
      </w:r>
      <w:proofErr w:type="gramEnd"/>
      <w:r w:rsidR="001E7C49" w:rsidRPr="001E7C49">
        <w:rPr>
          <w:rFonts w:ascii="Consolas" w:hAnsi="Consolas"/>
          <w:sz w:val="18"/>
          <w:szCs w:val="18"/>
        </w:rPr>
        <w:t>:4iV5W9uYEdYUVa79Axb7Rh,spotify:track:1301WleyT98MSxVHPZCA6M)</w:t>
      </w:r>
    </w:p>
    <w:p w:rsidR="00895001" w:rsidRDefault="001E7C49" w:rsidP="001E7C49">
      <w:pPr>
        <w:pStyle w:val="ListParagraph"/>
        <w:rPr>
          <w:rFonts w:ascii="Consolas" w:hAnsi="Consolas"/>
          <w:sz w:val="18"/>
          <w:szCs w:val="18"/>
        </w:rPr>
      </w:pPr>
      <w:r>
        <w:t xml:space="preserve">Sikeres lekérés esetén a következőhöz hasonló üzenetet kell kapjunk a szervertől: </w:t>
      </w:r>
      <w:r w:rsidRPr="001E7C49">
        <w:rPr>
          <w:rFonts w:ascii="Consolas" w:hAnsi="Consolas"/>
          <w:sz w:val="18"/>
          <w:szCs w:val="18"/>
        </w:rPr>
        <w:t>HTTP/1.1 201 Created</w:t>
      </w:r>
      <w:r>
        <w:rPr>
          <w:rFonts w:ascii="Consolas" w:hAnsi="Consolas"/>
          <w:sz w:val="18"/>
          <w:szCs w:val="18"/>
        </w:rPr>
        <w:t xml:space="preserve"> (valamint egy “snapshot_id-t</w:t>
      </w:r>
      <w:r w:rsidR="00011392">
        <w:rPr>
          <w:rFonts w:ascii="Consolas" w:hAnsi="Consolas"/>
          <w:sz w:val="18"/>
          <w:szCs w:val="18"/>
        </w:rPr>
        <w:t>”</w:t>
      </w:r>
      <w:r>
        <w:rPr>
          <w:rFonts w:ascii="Consolas" w:hAnsi="Consolas"/>
          <w:sz w:val="18"/>
          <w:szCs w:val="18"/>
        </w:rPr>
        <w:t xml:space="preserve"> tartalmazó JSON objektumot)</w:t>
      </w:r>
    </w:p>
    <w:p w:rsidR="00673832" w:rsidRDefault="00673832" w:rsidP="00815945">
      <w:pPr>
        <w:pStyle w:val="Heading3"/>
      </w:pPr>
      <w:bookmarkStart w:id="18" w:name="_Toc467639488"/>
      <w:r>
        <w:lastRenderedPageBreak/>
        <w:t>Models</w:t>
      </w:r>
      <w:bookmarkEnd w:id="18"/>
    </w:p>
    <w:p w:rsidR="00BF14A3" w:rsidRDefault="00BF14A3" w:rsidP="00673832">
      <w:r>
        <w:t xml:space="preserve">Az alkalmazás jellegéből adódóan többfajta adatot kezel. Például Spotify felhasználókat, lejátszási listákat, zeneszámokat…stb. Ezek mind összetett adatok, amik több mezőből állnak és különböző típusú információkat tartalmaznak. </w:t>
      </w:r>
    </w:p>
    <w:p w:rsidR="00673832" w:rsidRDefault="00BF14A3" w:rsidP="00673832">
      <w:r>
        <w:t>A végpontokkal történő kommunikáció során JSON formátumban történik az adatok cseréje, így célszerű olyan modelleket létrehozni a fent felsorolt adatokhoz, amiket könnyű JSON formába (és vissza modellekké JSON formátumból) alakítani. A különböző Spotify-os entitásokhoz a következő modelleket célszerű létrehozni:</w:t>
      </w:r>
    </w:p>
    <w:p w:rsidR="00BF14A3" w:rsidRDefault="004055C4" w:rsidP="004055C4">
      <w:pPr>
        <w:pStyle w:val="ListParagraph"/>
        <w:numPr>
          <w:ilvl w:val="0"/>
          <w:numId w:val="27"/>
        </w:numPr>
        <w:rPr>
          <w:b/>
        </w:rPr>
      </w:pPr>
      <w:r w:rsidRPr="004055C4">
        <w:rPr>
          <w:b/>
        </w:rPr>
        <w:t>SpotifyArtist</w:t>
      </w:r>
      <w:r>
        <w:rPr>
          <w:b/>
        </w:rPr>
        <w:t xml:space="preserve">: 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proofErr w:type="gramStart"/>
      <w:r w:rsidRPr="004055C4">
        <w:rPr>
          <w:i/>
        </w:rPr>
        <w:t>Id</w:t>
      </w:r>
      <w:r>
        <w:rPr>
          <w:i/>
        </w:rPr>
        <w:t xml:space="preserve"> </w:t>
      </w:r>
      <w:r w:rsidRPr="004055C4">
        <w:rPr>
          <w:i/>
        </w:rPr>
        <w:t>:</w:t>
      </w:r>
      <w:proofErr w:type="gramEnd"/>
      <w:r>
        <w:rPr>
          <w:i/>
        </w:rPr>
        <w:t xml:space="preserve"> </w:t>
      </w:r>
      <w:r w:rsidRPr="004055C4">
        <w:rPr>
          <w:i/>
        </w:rPr>
        <w:t>string</w:t>
      </w:r>
      <w:r>
        <w:rPr>
          <w:i/>
        </w:rPr>
        <w:t xml:space="preserve"> – előadó azonosítója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Name :</w:t>
      </w:r>
      <w:proofErr w:type="gramEnd"/>
      <w:r>
        <w:rPr>
          <w:i/>
        </w:rPr>
        <w:t xml:space="preserve"> string – előadó neve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Popularity :</w:t>
      </w:r>
      <w:proofErr w:type="gramEnd"/>
      <w:r>
        <w:rPr>
          <w:i/>
        </w:rPr>
        <w:t xml:space="preserve"> int – előadó népszerűségét jelző érték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Genres :</w:t>
      </w:r>
      <w:proofErr w:type="gramEnd"/>
      <w:r>
        <w:rPr>
          <w:i/>
        </w:rPr>
        <w:t xml:space="preserve"> List&lt;string&gt; - műfajokat tartalmazó lista</w:t>
      </w:r>
    </w:p>
    <w:p w:rsidR="004055C4" w:rsidRDefault="004055C4" w:rsidP="004055C4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Uri :</w:t>
      </w:r>
      <w:proofErr w:type="gramEnd"/>
      <w:r>
        <w:rPr>
          <w:i/>
        </w:rPr>
        <w:t xml:space="preserve"> string – előadó URI-ja</w:t>
      </w:r>
    </w:p>
    <w:p w:rsidR="004055C4" w:rsidRDefault="004055C4" w:rsidP="004055C4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SpotifyError:</w:t>
      </w:r>
    </w:p>
    <w:p w:rsidR="004055C4" w:rsidRPr="004055C4" w:rsidRDefault="004055C4" w:rsidP="004055C4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ErrorCode :</w:t>
      </w:r>
      <w:proofErr w:type="gramEnd"/>
      <w:r>
        <w:rPr>
          <w:i/>
        </w:rPr>
        <w:t xml:space="preserve"> int – hibakód</w:t>
      </w:r>
    </w:p>
    <w:p w:rsidR="004055C4" w:rsidRPr="004055C4" w:rsidRDefault="004055C4" w:rsidP="004055C4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ErrorMessage :</w:t>
      </w:r>
      <w:proofErr w:type="gramEnd"/>
      <w:r>
        <w:rPr>
          <w:i/>
        </w:rPr>
        <w:t xml:space="preserve"> string – hibaüzenet</w:t>
      </w:r>
    </w:p>
    <w:p w:rsidR="004055C4" w:rsidRDefault="004055C4" w:rsidP="004055C4">
      <w:pPr>
        <w:pStyle w:val="ListParagraph"/>
        <w:numPr>
          <w:ilvl w:val="0"/>
          <w:numId w:val="27"/>
        </w:numPr>
        <w:rPr>
          <w:b/>
        </w:rPr>
      </w:pPr>
      <w:r w:rsidRPr="004055C4">
        <w:rPr>
          <w:b/>
        </w:rPr>
        <w:t xml:space="preserve"> </w:t>
      </w:r>
      <w:r>
        <w:rPr>
          <w:b/>
        </w:rPr>
        <w:t>SpotifyExternalUrl:</w:t>
      </w:r>
    </w:p>
    <w:p w:rsidR="004055C4" w:rsidRPr="004055C4" w:rsidRDefault="004055C4" w:rsidP="004055C4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Url :</w:t>
      </w:r>
      <w:proofErr w:type="gramEnd"/>
      <w:r>
        <w:rPr>
          <w:i/>
        </w:rPr>
        <w:t xml:space="preserve"> string – külső </w:t>
      </w:r>
      <w:r w:rsidR="004B595C">
        <w:rPr>
          <w:i/>
        </w:rPr>
        <w:t>S</w:t>
      </w:r>
      <w:r>
        <w:rPr>
          <w:i/>
        </w:rPr>
        <w:t>potify-os URL cím</w:t>
      </w:r>
    </w:p>
    <w:p w:rsidR="004055C4" w:rsidRDefault="004055C4" w:rsidP="004055C4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SpotifyPaging:</w:t>
      </w:r>
    </w:p>
    <w:p w:rsidR="004055C4" w:rsidRPr="004B595C" w:rsidRDefault="004055C4" w:rsidP="004055C4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TotalItemNumbers :</w:t>
      </w:r>
      <w:proofErr w:type="gramEnd"/>
      <w:r>
        <w:rPr>
          <w:i/>
        </w:rPr>
        <w:t xml:space="preserve"> int </w:t>
      </w:r>
      <w:r w:rsidR="004B595C">
        <w:rPr>
          <w:i/>
        </w:rPr>
        <w:t>–</w:t>
      </w:r>
      <w:r>
        <w:rPr>
          <w:i/>
        </w:rPr>
        <w:t xml:space="preserve"> </w:t>
      </w:r>
      <w:r w:rsidR="004B595C">
        <w:rPr>
          <w:i/>
        </w:rPr>
        <w:t>összes elem száma</w:t>
      </w:r>
    </w:p>
    <w:p w:rsidR="004B595C" w:rsidRPr="004B595C" w:rsidRDefault="004B595C" w:rsidP="004055C4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Items :</w:t>
      </w:r>
      <w:proofErr w:type="gramEnd"/>
      <w:r>
        <w:rPr>
          <w:i/>
        </w:rPr>
        <w:t xml:space="preserve"> List&lt;T&gt; - generikusan megadott elemek listája</w:t>
      </w:r>
    </w:p>
    <w:p w:rsidR="004B595C" w:rsidRDefault="004B595C" w:rsidP="004B595C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SpotifyPlaylist: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Id :</w:t>
      </w:r>
      <w:proofErr w:type="gramEnd"/>
      <w:r>
        <w:rPr>
          <w:i/>
        </w:rPr>
        <w:t xml:space="preserve"> string – lejátszási lista azonosítója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Name :</w:t>
      </w:r>
      <w:proofErr w:type="gramEnd"/>
      <w:r>
        <w:rPr>
          <w:i/>
        </w:rPr>
        <w:t xml:space="preserve"> string – lejátszási lista neve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IsPublic :</w:t>
      </w:r>
      <w:proofErr w:type="gramEnd"/>
      <w:r>
        <w:rPr>
          <w:i/>
        </w:rPr>
        <w:t xml:space="preserve"> bool – lejátszási lista publikus tulajdonságát tároló bit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OwnerUser :</w:t>
      </w:r>
      <w:proofErr w:type="gramEnd"/>
      <w:r>
        <w:rPr>
          <w:i/>
        </w:rPr>
        <w:t xml:space="preserve"> SpotifyUser – lejátszási lista Spotify felhasználó tulajdonosa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Tracks :</w:t>
      </w:r>
      <w:proofErr w:type="gramEnd"/>
      <w:r>
        <w:rPr>
          <w:i/>
        </w:rPr>
        <w:t xml:space="preserve"> SpotifyPaging&lt;SpotifyPlaylistTracks&gt; - lejátszási lista zeneszámai</w:t>
      </w:r>
    </w:p>
    <w:p w:rsidR="004B595C" w:rsidRPr="004B595C" w:rsidRDefault="004B595C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SpotifyExternalUrl :</w:t>
      </w:r>
      <w:proofErr w:type="gramEnd"/>
      <w:r>
        <w:rPr>
          <w:i/>
        </w:rPr>
        <w:t xml:space="preserve"> SpotifyExternalUrl – külső Spotify-os URL cím</w:t>
      </w:r>
    </w:p>
    <w:p w:rsidR="004B595C" w:rsidRDefault="004B595C" w:rsidP="004B595C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Uri :</w:t>
      </w:r>
      <w:proofErr w:type="gramEnd"/>
      <w:r>
        <w:rPr>
          <w:i/>
        </w:rPr>
        <w:t xml:space="preserve"> string – lejátszási lista URI-ja</w:t>
      </w:r>
    </w:p>
    <w:p w:rsidR="004B595C" w:rsidRDefault="004B595C" w:rsidP="004B595C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SpotifyPlaylistSimplified:</w:t>
      </w:r>
    </w:p>
    <w:p w:rsidR="00E76B0F" w:rsidRPr="004B595C" w:rsidRDefault="00E76B0F" w:rsidP="00E76B0F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Id :</w:t>
      </w:r>
      <w:proofErr w:type="gramEnd"/>
      <w:r>
        <w:rPr>
          <w:i/>
        </w:rPr>
        <w:t xml:space="preserve"> string – lejátszási lista azonosítója</w:t>
      </w:r>
    </w:p>
    <w:p w:rsidR="00E76B0F" w:rsidRPr="004B595C" w:rsidRDefault="00E76B0F" w:rsidP="00E76B0F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Name :</w:t>
      </w:r>
      <w:proofErr w:type="gramEnd"/>
      <w:r>
        <w:rPr>
          <w:i/>
        </w:rPr>
        <w:t xml:space="preserve"> string – lejátszási lista neve</w:t>
      </w:r>
    </w:p>
    <w:p w:rsidR="00E76B0F" w:rsidRPr="004B595C" w:rsidRDefault="00E76B0F" w:rsidP="00E76B0F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IsPublic :</w:t>
      </w:r>
      <w:proofErr w:type="gramEnd"/>
      <w:r>
        <w:rPr>
          <w:i/>
        </w:rPr>
        <w:t xml:space="preserve"> bool – lejátszási lista publikus tulajdonságát tároló bit</w:t>
      </w:r>
    </w:p>
    <w:p w:rsidR="004B595C" w:rsidRDefault="00E76B0F" w:rsidP="00E76B0F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OwnerUser :</w:t>
      </w:r>
      <w:proofErr w:type="gramEnd"/>
      <w:r>
        <w:rPr>
          <w:i/>
        </w:rPr>
        <w:t xml:space="preserve"> SpotifyUser – lejátszási lista Spotify felhasználó tulajdonosa</w:t>
      </w:r>
    </w:p>
    <w:p w:rsidR="00E76B0F" w:rsidRDefault="00E76B0F" w:rsidP="00E76B0F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Tracks :</w:t>
      </w:r>
      <w:proofErr w:type="gramEnd"/>
      <w:r>
        <w:rPr>
          <w:i/>
        </w:rPr>
        <w:t xml:space="preserve"> SimplifiedTrack - </w:t>
      </w:r>
      <w:r w:rsidR="0084209F">
        <w:rPr>
          <w:i/>
        </w:rPr>
        <w:t>lejátszási lista zeneszámai</w:t>
      </w:r>
    </w:p>
    <w:p w:rsidR="0084209F" w:rsidRPr="004B595C" w:rsidRDefault="0084209F" w:rsidP="0084209F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SpotifyExternalUrl :</w:t>
      </w:r>
      <w:proofErr w:type="gramEnd"/>
      <w:r>
        <w:rPr>
          <w:i/>
        </w:rPr>
        <w:t xml:space="preserve"> SpotifyExternalUrl – külső Spotify-os URL cím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SimplifiedTrack:</w:t>
      </w:r>
    </w:p>
    <w:p w:rsidR="0084209F" w:rsidRDefault="0084209F" w:rsidP="00E76B0F">
      <w:pPr>
        <w:pStyle w:val="ListParagraph"/>
        <w:numPr>
          <w:ilvl w:val="1"/>
          <w:numId w:val="27"/>
        </w:numPr>
        <w:rPr>
          <w:i/>
        </w:rPr>
      </w:pPr>
      <w:proofErr w:type="gramStart"/>
      <w:r>
        <w:rPr>
          <w:i/>
        </w:rPr>
        <w:t>Href :</w:t>
      </w:r>
      <w:proofErr w:type="gramEnd"/>
      <w:r>
        <w:rPr>
          <w:i/>
        </w:rPr>
        <w:t xml:space="preserve"> string – hivatkozás a zeneszámra</w:t>
      </w:r>
    </w:p>
    <w:p w:rsidR="004B595C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 w:rsidRPr="0084209F">
        <w:rPr>
          <w:i/>
        </w:rPr>
        <w:t>TotalItemNumbers :</w:t>
      </w:r>
      <w:proofErr w:type="gramEnd"/>
      <w:r w:rsidRPr="0084209F">
        <w:rPr>
          <w:i/>
        </w:rPr>
        <w:t xml:space="preserve"> int – hány elem szerepel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lastRenderedPageBreak/>
        <w:t>SpotifyPlaylistTrack: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Track :</w:t>
      </w:r>
      <w:proofErr w:type="gramEnd"/>
      <w:r>
        <w:rPr>
          <w:i/>
        </w:rPr>
        <w:t xml:space="preserve"> SpotifyTrack – Spotify-os zeneszám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IsLocal :</w:t>
      </w:r>
      <w:proofErr w:type="gramEnd"/>
      <w:r>
        <w:rPr>
          <w:i/>
        </w:rPr>
        <w:t xml:space="preserve"> bool – lokális tulajdonságot tároló bit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SpotifyTrack: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Id :</w:t>
      </w:r>
      <w:proofErr w:type="gramEnd"/>
      <w:r>
        <w:rPr>
          <w:i/>
        </w:rPr>
        <w:t xml:space="preserve"> string – Spotify zeneszám azonosítója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Name :</w:t>
      </w:r>
      <w:proofErr w:type="gramEnd"/>
      <w:r>
        <w:rPr>
          <w:i/>
        </w:rPr>
        <w:t xml:space="preserve"> string – Spotify zeneszám neve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Artists :</w:t>
      </w:r>
      <w:proofErr w:type="gramEnd"/>
      <w:r>
        <w:rPr>
          <w:i/>
        </w:rPr>
        <w:t xml:space="preserve"> List&lt;SpotifyArtist&gt; - zeneszámot előadók listája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Popularity :</w:t>
      </w:r>
      <w:proofErr w:type="gramEnd"/>
      <w:r>
        <w:rPr>
          <w:i/>
        </w:rPr>
        <w:t xml:space="preserve"> int – zeneszám népszerűségét tükröző mérőszám</w:t>
      </w:r>
    </w:p>
    <w:p w:rsidR="0084209F" w:rsidRPr="0084209F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Uri :</w:t>
      </w:r>
      <w:proofErr w:type="gramEnd"/>
      <w:r>
        <w:rPr>
          <w:i/>
        </w:rPr>
        <w:t xml:space="preserve"> string – lejázeneszámURI-ja</w:t>
      </w:r>
    </w:p>
    <w:p w:rsidR="0084209F" w:rsidRDefault="0084209F" w:rsidP="0084209F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SpotifyTracksList:</w:t>
      </w:r>
    </w:p>
    <w:p w:rsidR="0084209F" w:rsidRPr="003A7D20" w:rsidRDefault="0084209F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Tracks :</w:t>
      </w:r>
      <w:proofErr w:type="gramEnd"/>
      <w:r>
        <w:rPr>
          <w:i/>
        </w:rPr>
        <w:t xml:space="preserve"> List&lt;SpotifyTrack&gt; - </w:t>
      </w:r>
      <w:r w:rsidR="003A7D20">
        <w:rPr>
          <w:i/>
        </w:rPr>
        <w:t>Spotify zeneszámokat tartalmazó lista</w:t>
      </w:r>
    </w:p>
    <w:p w:rsidR="003A7D20" w:rsidRDefault="003A7D20" w:rsidP="003A7D20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t>SpotifyUser</w:t>
      </w:r>
      <w:r>
        <w:rPr>
          <w:b/>
        </w:rPr>
        <w:t>:</w:t>
      </w:r>
    </w:p>
    <w:p w:rsidR="003A7D20" w:rsidRPr="003A7D20" w:rsidRDefault="003A7D20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Id :</w:t>
      </w:r>
      <w:proofErr w:type="gramEnd"/>
      <w:r>
        <w:rPr>
          <w:i/>
        </w:rPr>
        <w:t xml:space="preserve"> string – Spotify felhasználó azonosítója</w:t>
      </w:r>
    </w:p>
    <w:p w:rsidR="003A7D20" w:rsidRPr="003A7D20" w:rsidRDefault="003A7D20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DisplayName :</w:t>
      </w:r>
      <w:proofErr w:type="gramEnd"/>
      <w:r>
        <w:rPr>
          <w:i/>
        </w:rPr>
        <w:t xml:space="preserve"> string – Spotify felhasználó által megjelenítendő név</w:t>
      </w:r>
    </w:p>
    <w:p w:rsidR="003A7D20" w:rsidRPr="007F1B65" w:rsidRDefault="003A7D20" w:rsidP="004B595C">
      <w:pPr>
        <w:pStyle w:val="ListParagraph"/>
        <w:numPr>
          <w:ilvl w:val="1"/>
          <w:numId w:val="27"/>
        </w:numPr>
        <w:rPr>
          <w:b/>
        </w:rPr>
      </w:pPr>
      <w:proofErr w:type="gramStart"/>
      <w:r>
        <w:rPr>
          <w:i/>
        </w:rPr>
        <w:t>Country :</w:t>
      </w:r>
      <w:proofErr w:type="gramEnd"/>
      <w:r>
        <w:rPr>
          <w:i/>
        </w:rPr>
        <w:t xml:space="preserve"> string – Spotify felhasználó országa</w:t>
      </w:r>
    </w:p>
    <w:p w:rsidR="007F1B65" w:rsidRDefault="004E512F" w:rsidP="007F1B65">
      <w:r>
        <w:t>Két további osztályt érdemes bevezetni:</w:t>
      </w:r>
    </w:p>
    <w:p w:rsidR="004E512F" w:rsidRPr="004E512F" w:rsidRDefault="004E512F" w:rsidP="004E512F">
      <w:pPr>
        <w:pStyle w:val="ListParagraph"/>
        <w:numPr>
          <w:ilvl w:val="0"/>
          <w:numId w:val="28"/>
        </w:numPr>
      </w:pPr>
      <w:r>
        <w:rPr>
          <w:b/>
        </w:rPr>
        <w:t>SpotifyCredentialsSettings</w:t>
      </w:r>
    </w:p>
    <w:p w:rsidR="004E512F" w:rsidRDefault="004E512F" w:rsidP="004E512F">
      <w:pPr>
        <w:pStyle w:val="ListParagraph"/>
      </w:pPr>
      <w:r>
        <w:t xml:space="preserve">Ebben az osztályban érdemes tárolni az alkalmazás regisztrációja során kapott kliens azonosítót, titkos kulcsot és a regisztráció során megadott callback függvény URI-ját, amiket egy </w:t>
      </w:r>
      <w:proofErr w:type="gramStart"/>
      <w:r>
        <w:t>külső .json</w:t>
      </w:r>
      <w:proofErr w:type="gramEnd"/>
      <w:r>
        <w:t xml:space="preserve"> fájlban (appsettings.json) tárolunk permanensen. </w:t>
      </w:r>
    </w:p>
    <w:p w:rsidR="004E512F" w:rsidRPr="004E512F" w:rsidRDefault="004E512F" w:rsidP="004E512F">
      <w:pPr>
        <w:pStyle w:val="ListParagraph"/>
        <w:numPr>
          <w:ilvl w:val="0"/>
          <w:numId w:val="30"/>
        </w:numPr>
      </w:pPr>
      <w:proofErr w:type="gramStart"/>
      <w:r>
        <w:rPr>
          <w:i/>
        </w:rPr>
        <w:t>ClientId :</w:t>
      </w:r>
      <w:proofErr w:type="gramEnd"/>
      <w:r>
        <w:rPr>
          <w:i/>
        </w:rPr>
        <w:t xml:space="preserve"> string – alkalmazás azonosítója</w:t>
      </w:r>
    </w:p>
    <w:p w:rsidR="004E512F" w:rsidRPr="004E512F" w:rsidRDefault="004E512F" w:rsidP="004E512F">
      <w:pPr>
        <w:pStyle w:val="ListParagraph"/>
        <w:numPr>
          <w:ilvl w:val="0"/>
          <w:numId w:val="30"/>
        </w:numPr>
      </w:pPr>
      <w:proofErr w:type="gramStart"/>
      <w:r>
        <w:rPr>
          <w:i/>
        </w:rPr>
        <w:t>ClientSecret :</w:t>
      </w:r>
      <w:proofErr w:type="gramEnd"/>
      <w:r>
        <w:rPr>
          <w:i/>
        </w:rPr>
        <w:t xml:space="preserve"> string – alkalmazás regisztrációja során kapott titkos kulcs</w:t>
      </w:r>
    </w:p>
    <w:p w:rsidR="004E512F" w:rsidRPr="004E512F" w:rsidRDefault="004E512F" w:rsidP="004E512F">
      <w:pPr>
        <w:pStyle w:val="ListParagraph"/>
        <w:numPr>
          <w:ilvl w:val="0"/>
          <w:numId w:val="30"/>
        </w:numPr>
      </w:pPr>
      <w:r>
        <w:rPr>
          <w:i/>
        </w:rPr>
        <w:t xml:space="preserve">RedirectURI – </w:t>
      </w:r>
      <w:proofErr w:type="gramStart"/>
      <w:r>
        <w:rPr>
          <w:i/>
        </w:rPr>
        <w:t>string :</w:t>
      </w:r>
      <w:proofErr w:type="gramEnd"/>
      <w:r>
        <w:rPr>
          <w:i/>
        </w:rPr>
        <w:t xml:space="preserve"> callback függvény</w:t>
      </w:r>
    </w:p>
    <w:p w:rsidR="004E512F" w:rsidRPr="004E512F" w:rsidRDefault="004E512F" w:rsidP="004E512F">
      <w:pPr>
        <w:pStyle w:val="ListParagraph"/>
        <w:numPr>
          <w:ilvl w:val="0"/>
          <w:numId w:val="28"/>
        </w:numPr>
      </w:pPr>
      <w:r>
        <w:rPr>
          <w:b/>
        </w:rPr>
        <w:t>SpotifyHelpers</w:t>
      </w:r>
    </w:p>
    <w:p w:rsidR="004E512F" w:rsidRDefault="004E512F" w:rsidP="004E512F">
      <w:pPr>
        <w:pStyle w:val="ListParagraph"/>
      </w:pPr>
      <w:r>
        <w:t>Egy segédosztály, ami az alkalmazás működéséhez szükséges adatokat tartalmaz, valamint segédfüggvényeket és beágyazott segédosztályokat.</w:t>
      </w:r>
    </w:p>
    <w:p w:rsidR="007B1AE9" w:rsidRPr="007B1AE9" w:rsidRDefault="007B1AE9" w:rsidP="004E512F">
      <w:pPr>
        <w:pStyle w:val="ListParagraph"/>
        <w:rPr>
          <w:i/>
        </w:rPr>
      </w:pPr>
      <w:r w:rsidRPr="007B1AE9">
        <w:rPr>
          <w:b/>
          <w:i/>
        </w:rPr>
        <w:t>Legfontosabb itt tárolt adatok:</w:t>
      </w:r>
      <w:r w:rsidRPr="007B1AE9">
        <w:rPr>
          <w:i/>
        </w:rPr>
        <w:t xml:space="preserve"> </w:t>
      </w:r>
    </w:p>
    <w:p w:rsidR="004E512F" w:rsidRDefault="007B1AE9" w:rsidP="004E512F">
      <w:pPr>
        <w:pStyle w:val="ListParagraph"/>
        <w:rPr>
          <w:i/>
        </w:rPr>
      </w:pPr>
      <w:r>
        <w:rPr>
          <w:i/>
        </w:rPr>
        <w:t>hozzáférési token cookie-jának kulcsa, refresh token cookie-jának kulcsa, threshold beállítás cookie-jának kulcsa, ajánlott zene beállítás cookie-jának kulcsa, rendezési szempont beállítás cookie-jának kulcsa, állapot cookie kulcsa, alapértelmezett generált lejátszási lista nevének előtagja.</w:t>
      </w:r>
    </w:p>
    <w:p w:rsidR="007B1AE9" w:rsidRPr="007B1AE9" w:rsidRDefault="007B1AE9" w:rsidP="004E512F">
      <w:pPr>
        <w:pStyle w:val="ListParagraph"/>
        <w:rPr>
          <w:i/>
        </w:rPr>
      </w:pPr>
      <w:r w:rsidRPr="007B1AE9">
        <w:rPr>
          <w:b/>
          <w:i/>
        </w:rPr>
        <w:t>Legfontosabb segédfüggvények:</w:t>
      </w:r>
      <w:r w:rsidRPr="007B1AE9">
        <w:rPr>
          <w:i/>
        </w:rPr>
        <w:t xml:space="preserve"> </w:t>
      </w:r>
    </w:p>
    <w:p w:rsidR="007B1AE9" w:rsidRDefault="007B1AE9" w:rsidP="004E512F">
      <w:pPr>
        <w:pStyle w:val="ListParagraph"/>
        <w:rPr>
          <w:i/>
        </w:rPr>
      </w:pPr>
      <w:r>
        <w:rPr>
          <w:i/>
        </w:rPr>
        <w:t>megadott playlist Uri alapján Widget-et készítő függvény, lejátszási listához nevet készítő függvény.</w:t>
      </w:r>
    </w:p>
    <w:p w:rsidR="007B1AE9" w:rsidRPr="007B1AE9" w:rsidRDefault="007B1AE9" w:rsidP="004E512F">
      <w:pPr>
        <w:pStyle w:val="ListParagraph"/>
        <w:rPr>
          <w:b/>
          <w:i/>
        </w:rPr>
      </w:pPr>
      <w:r w:rsidRPr="007B1AE9">
        <w:rPr>
          <w:b/>
          <w:i/>
        </w:rPr>
        <w:t>Legfontosabb segédosztályok:</w:t>
      </w:r>
    </w:p>
    <w:p w:rsidR="004055C4" w:rsidRPr="004055C4" w:rsidRDefault="007B1AE9" w:rsidP="00983505">
      <w:pPr>
        <w:pStyle w:val="ListParagraph"/>
        <w:rPr>
          <w:i/>
        </w:rPr>
      </w:pPr>
      <w:r w:rsidRPr="007B1AE9">
        <w:rPr>
          <w:b/>
          <w:i/>
        </w:rPr>
        <w:t>TrackInfo</w:t>
      </w:r>
      <w:r>
        <w:rPr>
          <w:i/>
        </w:rPr>
        <w:t xml:space="preserve"> segédosztály, a generáló algoritmusnál használt, egy zenére vonatkozó mérőszámok tárolásához, </w:t>
      </w:r>
      <w:r w:rsidRPr="007B1AE9">
        <w:rPr>
          <w:b/>
          <w:i/>
        </w:rPr>
        <w:t>RequestContentCreatePlaylist</w:t>
      </w:r>
      <w:r>
        <w:rPr>
          <w:i/>
        </w:rPr>
        <w:t xml:space="preserve"> segédosztály a létrehozandó lejátszási listára vonatkozó adatok tárolásához, </w:t>
      </w:r>
      <w:r w:rsidRPr="007B1AE9">
        <w:rPr>
          <w:b/>
          <w:i/>
        </w:rPr>
        <w:t>SelectedPlaylistElem</w:t>
      </w:r>
      <w:r>
        <w:rPr>
          <w:i/>
        </w:rPr>
        <w:t xml:space="preserve"> a kiválasztott lejátszási listához tartozó adatok tárolásához, </w:t>
      </w:r>
      <w:r w:rsidRPr="00983505">
        <w:rPr>
          <w:b/>
          <w:i/>
        </w:rPr>
        <w:t>RequestContentAddTrackToPlaylist</w:t>
      </w:r>
      <w:r>
        <w:rPr>
          <w:i/>
        </w:rPr>
        <w:t xml:space="preserve"> a lejátszási listához </w:t>
      </w:r>
      <w:r w:rsidR="00983505">
        <w:rPr>
          <w:i/>
        </w:rPr>
        <w:t>hozzáadandó zeneszámok listája.</w:t>
      </w:r>
    </w:p>
    <w:p w:rsidR="00673832" w:rsidRDefault="00673832" w:rsidP="00815945">
      <w:pPr>
        <w:pStyle w:val="Heading3"/>
      </w:pPr>
      <w:bookmarkStart w:id="19" w:name="_Toc467639489"/>
      <w:r>
        <w:lastRenderedPageBreak/>
        <w:t>Controllers</w:t>
      </w:r>
      <w:bookmarkEnd w:id="19"/>
    </w:p>
    <w:p w:rsidR="00673832" w:rsidRDefault="008D5E3F" w:rsidP="00673832">
      <w:pPr>
        <w:rPr>
          <w:rFonts w:eastAsia="Verdana" w:cs="Verdana"/>
          <w:szCs w:val="40"/>
        </w:rPr>
      </w:pPr>
      <w:r>
        <w:t xml:space="preserve">A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</w:t>
      </w:r>
      <w:r w:rsidRPr="008D5E3F">
        <w:rPr>
          <w:rFonts w:eastAsia="Verdana" w:cs="Verdana"/>
          <w:szCs w:val="40"/>
        </w:rPr>
        <w:t xml:space="preserve">webalkalmazás két vezérlőt tartalmaz: </w:t>
      </w:r>
      <w:r w:rsidRPr="008D5E3F">
        <w:rPr>
          <w:rFonts w:eastAsia="Verdana" w:cs="Verdana"/>
          <w:b/>
          <w:i/>
          <w:szCs w:val="40"/>
        </w:rPr>
        <w:t>LoginController</w:t>
      </w:r>
      <w:r>
        <w:rPr>
          <w:rFonts w:eastAsia="Verdana" w:cs="Verdana"/>
          <w:szCs w:val="40"/>
        </w:rPr>
        <w:t xml:space="preserve">-t a Spotify rendszer felé történő azonosításhoz, belépéshez, </w:t>
      </w:r>
      <w:r w:rsidRPr="008D5E3F">
        <w:rPr>
          <w:rFonts w:eastAsia="Verdana" w:cs="Verdana"/>
          <w:b/>
          <w:i/>
          <w:szCs w:val="40"/>
        </w:rPr>
        <w:t>HomeController</w:t>
      </w:r>
      <w:r>
        <w:rPr>
          <w:rFonts w:eastAsia="Verdana" w:cs="Verdana"/>
          <w:szCs w:val="40"/>
        </w:rPr>
        <w:t>-t a különböző felhasználói műveletek csoportosításához.</w:t>
      </w:r>
    </w:p>
    <w:p w:rsidR="008D5E3F" w:rsidRDefault="008D5E3F" w:rsidP="00673832">
      <w:pPr>
        <w:rPr>
          <w:rFonts w:eastAsia="Verdana" w:cs="Verdana"/>
          <w:b/>
          <w:szCs w:val="40"/>
        </w:rPr>
      </w:pPr>
      <w:r w:rsidRPr="008D5E3F">
        <w:rPr>
          <w:rFonts w:eastAsia="Verdana" w:cs="Verdana"/>
          <w:b/>
          <w:szCs w:val="40"/>
        </w:rPr>
        <w:t>LoginController</w:t>
      </w:r>
    </w:p>
    <w:p w:rsidR="008D5E3F" w:rsidRDefault="008D5E3F" w:rsidP="00673832">
      <w:pPr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>Ez a vezérlő egy tagváltozót tartalmaz (</w:t>
      </w:r>
      <w:r w:rsidRPr="008D5E3F">
        <w:rPr>
          <w:rFonts w:eastAsia="Verdana" w:cs="Verdana"/>
          <w:szCs w:val="40"/>
        </w:rPr>
        <w:t>_</w:t>
      </w:r>
      <w:r w:rsidRPr="008D5E3F">
        <w:rPr>
          <w:rFonts w:eastAsia="Verdana" w:cs="Verdana"/>
          <w:i/>
          <w:szCs w:val="40"/>
        </w:rPr>
        <w:t>spotifyAuthorization</w:t>
      </w:r>
      <w:r>
        <w:rPr>
          <w:rFonts w:eastAsia="Verdana" w:cs="Verdana"/>
          <w:szCs w:val="40"/>
        </w:rPr>
        <w:t xml:space="preserve">), aminek a segítségével az alkalmazás felhasználója azonosítani tudja magát a Spotify rendszer felé. </w:t>
      </w:r>
    </w:p>
    <w:p w:rsidR="008D5E3F" w:rsidRDefault="008509F4" w:rsidP="00673832">
      <w:pPr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 xml:space="preserve">Az </w:t>
      </w:r>
      <w:proofErr w:type="gramStart"/>
      <w:r w:rsidRPr="008509F4">
        <w:rPr>
          <w:rFonts w:eastAsia="Verdana" w:cs="Verdana"/>
          <w:i/>
          <w:szCs w:val="40"/>
        </w:rPr>
        <w:t>Index(</w:t>
      </w:r>
      <w:proofErr w:type="gramEnd"/>
      <w:r w:rsidRPr="008509F4">
        <w:rPr>
          <w:rFonts w:eastAsia="Verdana" w:cs="Verdana"/>
          <w:i/>
          <w:szCs w:val="40"/>
        </w:rPr>
        <w:t>)</w:t>
      </w:r>
      <w:r>
        <w:rPr>
          <w:rFonts w:eastAsia="Verdana" w:cs="Verdana"/>
          <w:szCs w:val="40"/>
        </w:rPr>
        <w:t xml:space="preserve"> metódus a </w:t>
      </w:r>
      <w:r w:rsidRPr="008509F4">
        <w:rPr>
          <w:rFonts w:eastAsia="Verdana" w:cs="Verdana"/>
          <w:i/>
          <w:szCs w:val="40"/>
        </w:rPr>
        <w:t>“…/Login/Index</w:t>
      </w:r>
      <w:r>
        <w:rPr>
          <w:rFonts w:eastAsia="Verdana" w:cs="Verdana"/>
          <w:szCs w:val="40"/>
        </w:rPr>
        <w:t xml:space="preserve">” oldal lekérése esetén hívódik meg és a </w:t>
      </w:r>
      <w:r w:rsidRPr="008D5E3F">
        <w:rPr>
          <w:rFonts w:eastAsia="Verdana" w:cs="Verdana"/>
          <w:i/>
          <w:szCs w:val="40"/>
        </w:rPr>
        <w:t>spotifyAuthorization</w:t>
      </w:r>
      <w:r>
        <w:rPr>
          <w:rFonts w:eastAsia="Verdana" w:cs="Verdana"/>
          <w:i/>
          <w:szCs w:val="40"/>
        </w:rPr>
        <w:t xml:space="preserve"> </w:t>
      </w:r>
      <w:r>
        <w:rPr>
          <w:rFonts w:eastAsia="Verdana" w:cs="Verdana"/>
          <w:szCs w:val="40"/>
        </w:rPr>
        <w:t>tagváltozó segítségével átirányítja a felhasználót arra a helyre, ahol azonosítani tudja magát.</w:t>
      </w:r>
    </w:p>
    <w:p w:rsidR="003845E7" w:rsidRDefault="003845E7" w:rsidP="003845E7">
      <w:pPr>
        <w:rPr>
          <w:rFonts w:eastAsia="Verdana" w:cs="Verdana"/>
          <w:b/>
          <w:szCs w:val="40"/>
        </w:rPr>
      </w:pPr>
      <w:r>
        <w:rPr>
          <w:rFonts w:eastAsia="Verdana" w:cs="Verdana"/>
          <w:b/>
          <w:szCs w:val="40"/>
        </w:rPr>
        <w:t>Home</w:t>
      </w:r>
      <w:r w:rsidRPr="008D5E3F">
        <w:rPr>
          <w:rFonts w:eastAsia="Verdana" w:cs="Verdana"/>
          <w:b/>
          <w:szCs w:val="40"/>
        </w:rPr>
        <w:t>Controller</w:t>
      </w:r>
    </w:p>
    <w:p w:rsidR="003845E7" w:rsidRDefault="002505B6" w:rsidP="00673832">
      <w:pPr>
        <w:rPr>
          <w:rFonts w:eastAsia="Verdana" w:cs="Verdana"/>
          <w:szCs w:val="40"/>
        </w:rPr>
      </w:pPr>
      <w:r>
        <w:rPr>
          <w:rFonts w:eastAsia="Verdana" w:cs="Verdana"/>
          <w:szCs w:val="40"/>
        </w:rPr>
        <w:t xml:space="preserve">A Home vezérlő egy </w:t>
      </w:r>
      <w:r w:rsidRPr="002505B6">
        <w:rPr>
          <w:rFonts w:eastAsia="Verdana" w:cs="Verdana"/>
          <w:i/>
          <w:szCs w:val="40"/>
        </w:rPr>
        <w:t>ISpotifyEndpointAccessor</w:t>
      </w:r>
      <w:r>
        <w:rPr>
          <w:rFonts w:eastAsia="Verdana" w:cs="Verdana"/>
          <w:szCs w:val="40"/>
        </w:rPr>
        <w:t xml:space="preserve"> típusú </w:t>
      </w:r>
      <w:r w:rsidRPr="002505B6">
        <w:rPr>
          <w:rFonts w:eastAsia="Verdana" w:cs="Verdana"/>
          <w:szCs w:val="40"/>
        </w:rPr>
        <w:t>_</w:t>
      </w:r>
      <w:r w:rsidRPr="002505B6">
        <w:rPr>
          <w:rFonts w:eastAsia="Verdana" w:cs="Verdana"/>
          <w:i/>
          <w:szCs w:val="40"/>
        </w:rPr>
        <w:t>spotifyEndpointAccessor</w:t>
      </w:r>
      <w:r>
        <w:rPr>
          <w:rFonts w:eastAsia="Verdana" w:cs="Verdana"/>
          <w:szCs w:val="40"/>
        </w:rPr>
        <w:t xml:space="preserve"> nevű tagváltozót tartalmaz, aminek a segítségével az alkalmazás használatba tudja venni a Spotify Web API különböző végpontjait.</w:t>
      </w:r>
    </w:p>
    <w:p w:rsidR="002505B6" w:rsidRPr="002505B6" w:rsidRDefault="002505B6" w:rsidP="00673832">
      <w:pPr>
        <w:rPr>
          <w:rFonts w:ascii="Verdana" w:eastAsia="Verdana" w:hAnsi="Verdana" w:cs="Verdana"/>
          <w:i/>
          <w:szCs w:val="40"/>
        </w:rPr>
      </w:pPr>
      <w:r w:rsidRPr="002505B6">
        <w:rPr>
          <w:rFonts w:eastAsia="Verdana" w:cs="Verdana"/>
          <w:i/>
          <w:szCs w:val="40"/>
        </w:rPr>
        <w:t>Home/Index</w:t>
      </w:r>
    </w:p>
    <w:p w:rsidR="008D5E3F" w:rsidRDefault="002505B6" w:rsidP="00673832">
      <w:r>
        <w:t xml:space="preserve">A </w:t>
      </w:r>
      <w:r w:rsidRPr="004B4E84">
        <w:rPr>
          <w:i/>
        </w:rPr>
        <w:t>Home</w:t>
      </w:r>
      <w:r>
        <w:t xml:space="preserve"> vezérlő Index</w:t>
      </w:r>
      <w:r w:rsidR="004B4E84">
        <w:t xml:space="preserve"> oldalának felkeresésekor az URL</w:t>
      </w:r>
      <w:r>
        <w:t>-ben meg kell adni a Spotify tokent, ahhoz, hogy minden felhasználó a saját munkafolyamatának megfelelő adatokat lássa a weboldalon és a saját adataival dolgozzon. Ha a megadott token</w:t>
      </w:r>
      <w:r w:rsidR="002F4DB5">
        <w:t xml:space="preserve"> nem null, akkor a válasz cookie-ai közé hozzáadjuk a tokennel kapcsolatos adatokat. Egyébként más esetben a cookie-k tartalmazzák a tokenre vonatkozó információkat és ekkor a tokenhez ezeket az adatokat rendeljük. A folyamat végén a metódus visszaadja válaszként a hozzá tartozó oldalt.</w:t>
      </w:r>
      <w:r w:rsidR="004B4E84">
        <w:t xml:space="preserve"> </w:t>
      </w:r>
    </w:p>
    <w:p w:rsidR="004B4E84" w:rsidRPr="004B4E84" w:rsidRDefault="004B4E84" w:rsidP="00673832">
      <w:pPr>
        <w:rPr>
          <w:i/>
        </w:rPr>
      </w:pPr>
      <w:r w:rsidRPr="004B4E84">
        <w:rPr>
          <w:i/>
        </w:rPr>
        <w:t>Home/GetUserPlaylists</w:t>
      </w:r>
    </w:p>
    <w:p w:rsidR="004B4E84" w:rsidRDefault="004B4E84" w:rsidP="00673832">
      <w:r>
        <w:t xml:space="preserve">A vezérlő </w:t>
      </w:r>
      <w:r w:rsidRPr="004B4E84">
        <w:rPr>
          <w:i/>
        </w:rPr>
        <w:t>GetUserPlaylists</w:t>
      </w:r>
      <w:r>
        <w:t xml:space="preserve"> oldalának lekérésekor az URL-ben meg kell adni a tokent és a felhasználó azonosítóját. Ha bármelyik hiányzik, akkor a metódus hibaüzenettel tér vissza. Egyébként a tokent és a felhasználói azonosítót felhasználva először a felhasználóhoz tartozó adatokat kérdezzük le a Spotify adatbázisból majd, ha valóban létezik ilyen felhasználó, akkor lekérdezzük a lejátszási listáit és </w:t>
      </w:r>
      <w:r w:rsidR="007D03CB">
        <w:t>JSON formátumban visszaadjuk ezeket.</w:t>
      </w:r>
    </w:p>
    <w:p w:rsidR="007D03CB" w:rsidRPr="007D03CB" w:rsidRDefault="007D03CB" w:rsidP="00673832">
      <w:pPr>
        <w:rPr>
          <w:i/>
        </w:rPr>
      </w:pPr>
      <w:r w:rsidRPr="007D03CB">
        <w:rPr>
          <w:i/>
        </w:rPr>
        <w:t>Home/GetPlaylist</w:t>
      </w:r>
    </w:p>
    <w:p w:rsidR="007D03CB" w:rsidRDefault="007D03CB" w:rsidP="00673832">
      <w:r>
        <w:t xml:space="preserve">A </w:t>
      </w:r>
      <w:r w:rsidRPr="007D03CB">
        <w:rPr>
          <w:i/>
        </w:rPr>
        <w:t>Home</w:t>
      </w:r>
      <w:r>
        <w:t xml:space="preserve"> vezérlő </w:t>
      </w:r>
      <w:r w:rsidRPr="007D03CB">
        <w:rPr>
          <w:i/>
        </w:rPr>
        <w:t>GetPlaylist</w:t>
      </w:r>
      <w:r>
        <w:t xml:space="preserve"> oldalának lekérésekor az URL-ben meg kell adni paraméterként a felhasználó azonosítóját, a lejátszási lista azonosítóját és a tokent.</w:t>
      </w:r>
      <w:r w:rsidR="009D3984">
        <w:t xml:space="preserve"> Ha ezek közül valamelyik null értékű, akkor hibaüzenettel válaszol a metódus. Egyébként a paraméterek felhasználásával a Spotify adatbázisból lekérdezzük a megadott lejátszási listát és ha valóban létezik ilyen, akkor JSON formátumban visszaadjuk.</w:t>
      </w:r>
    </w:p>
    <w:p w:rsidR="009D3984" w:rsidRPr="007D03CB" w:rsidRDefault="009D3984" w:rsidP="009D3984">
      <w:pPr>
        <w:rPr>
          <w:i/>
        </w:rPr>
      </w:pPr>
      <w:r w:rsidRPr="007D03CB">
        <w:rPr>
          <w:i/>
        </w:rPr>
        <w:lastRenderedPageBreak/>
        <w:t>Home/Ge</w:t>
      </w:r>
      <w:r>
        <w:rPr>
          <w:i/>
        </w:rPr>
        <w:t>neratePlaylist</w:t>
      </w:r>
    </w:p>
    <w:p w:rsidR="009D3984" w:rsidRDefault="009D3984" w:rsidP="00673832">
      <w:r>
        <w:t xml:space="preserve">Az oldal lekérésekor az URL-ben meg kell adni a tokent, a felhasználó által korábban kiválasztott lejátszási listákat, a lejátszási lista nevét és a lejátszási listára vonatkozó beállításokat (publikus-e, kollaboratív-e). Amennyiben a token null értékű, vagy a felhasználó kevesebb, mint két lejátszási listát adott meg, akkor hibaüzenettel válaszolunk. Egyébként a paraméterekben megadott token és beállítások, valamint a </w:t>
      </w:r>
      <w:r w:rsidR="000B3466">
        <w:t xml:space="preserve">cookie-kban tárolt generálási algoritmusra vonatkozó beállítások segítségével lejátszási listát generálunk, ezt elmentjük a bejelentkezett felhasználó Spotify fiókjába és átirányítjuk a felhasználót a </w:t>
      </w:r>
      <w:r w:rsidR="000B3466" w:rsidRPr="000B3466">
        <w:rPr>
          <w:i/>
        </w:rPr>
        <w:t>Maixified</w:t>
      </w:r>
      <w:r w:rsidR="000B3466">
        <w:t xml:space="preserve"> oldalra, ahol a felhasználó meg tudja nézni az imént generált lejátszási listát.</w:t>
      </w:r>
    </w:p>
    <w:p w:rsidR="000B3466" w:rsidRPr="007D03CB" w:rsidRDefault="000B3466" w:rsidP="000B3466">
      <w:pPr>
        <w:rPr>
          <w:i/>
        </w:rPr>
      </w:pPr>
      <w:r w:rsidRPr="007D03CB">
        <w:rPr>
          <w:i/>
        </w:rPr>
        <w:t>Home/</w:t>
      </w:r>
      <w:r w:rsidR="0002643A">
        <w:rPr>
          <w:i/>
        </w:rPr>
        <w:t>Maixified</w:t>
      </w:r>
    </w:p>
    <w:p w:rsidR="000B3466" w:rsidRDefault="000B3466" w:rsidP="00673832">
      <w:r>
        <w:t>Az oldal lekérésekor meg kell adni a tokent, a felhasználói azonosítót és lejátszási lista azonosítóját. A paraméterek felhasználásával lekérjük a lejátszási listát és megjelenítjük az ehhez tartozó nézetet.</w:t>
      </w:r>
    </w:p>
    <w:p w:rsidR="0002643A" w:rsidRPr="007D03CB" w:rsidRDefault="0002643A" w:rsidP="0002643A">
      <w:pPr>
        <w:rPr>
          <w:i/>
        </w:rPr>
      </w:pPr>
      <w:r w:rsidRPr="007D03CB">
        <w:rPr>
          <w:i/>
        </w:rPr>
        <w:t>Home/</w:t>
      </w:r>
      <w:r>
        <w:rPr>
          <w:i/>
        </w:rPr>
        <w:t>Error</w:t>
      </w:r>
    </w:p>
    <w:p w:rsidR="0002643A" w:rsidRDefault="0002643A" w:rsidP="00673832">
      <w:r>
        <w:t>Az oldal a paraméterként megadott hibát dolgozza fel és jeleníti meg egy weboldalon.</w:t>
      </w:r>
    </w:p>
    <w:p w:rsidR="0002643A" w:rsidRPr="007D03CB" w:rsidRDefault="0002643A" w:rsidP="0002643A">
      <w:pPr>
        <w:rPr>
          <w:i/>
        </w:rPr>
      </w:pPr>
      <w:r w:rsidRPr="007D03CB">
        <w:rPr>
          <w:i/>
        </w:rPr>
        <w:t>Home/</w:t>
      </w:r>
      <w:r>
        <w:rPr>
          <w:i/>
        </w:rPr>
        <w:t>About</w:t>
      </w:r>
    </w:p>
    <w:p w:rsidR="0002643A" w:rsidRDefault="0002643A" w:rsidP="00673832">
      <w:r>
        <w:t>Az alkalmazásra vonatkozó információkat tartalmaz. Bővíthető a jövőre nézve.</w:t>
      </w:r>
    </w:p>
    <w:p w:rsidR="0002643A" w:rsidRPr="007D03CB" w:rsidRDefault="0002643A" w:rsidP="0002643A">
      <w:pPr>
        <w:rPr>
          <w:i/>
        </w:rPr>
      </w:pPr>
      <w:r w:rsidRPr="007D03CB">
        <w:rPr>
          <w:i/>
        </w:rPr>
        <w:t>Home/</w:t>
      </w:r>
      <w:r>
        <w:rPr>
          <w:i/>
        </w:rPr>
        <w:t>Contact</w:t>
      </w:r>
    </w:p>
    <w:p w:rsidR="0002643A" w:rsidRDefault="00241EEC" w:rsidP="00673832">
      <w:r>
        <w:t>A fejlesztők elérhetőségét jeleníti meg egy nézetben.</w:t>
      </w:r>
    </w:p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833929" w:rsidRDefault="00833929" w:rsidP="00673832"/>
    <w:p w:rsidR="00673832" w:rsidRDefault="00673832" w:rsidP="00B26C07">
      <w:pPr>
        <w:pStyle w:val="Heading2"/>
      </w:pPr>
      <w:bookmarkStart w:id="20" w:name="_Toc467639490"/>
      <w:r w:rsidRPr="00815945">
        <w:lastRenderedPageBreak/>
        <w:t>Frontend</w:t>
      </w:r>
      <w:bookmarkEnd w:id="20"/>
    </w:p>
    <w:p w:rsidR="00673832" w:rsidRDefault="00773ECB" w:rsidP="00673832">
      <w:r>
        <w:t>A webalkalmazás FRONTEND-je tartalmazza a különböző nézeteket (weboldalakat). A weboldalak JavaScript-et használnak kliens oldali logika megvalósításához. Az átlalános JavaScript nyelvi elemeken kívül a jQuery JavaScript könyvtárat is használják a weboldalak.</w:t>
      </w:r>
    </w:p>
    <w:p w:rsidR="00773ECB" w:rsidRDefault="00773ECB" w:rsidP="00673832">
      <w:r>
        <w:t xml:space="preserve">A </w:t>
      </w:r>
      <w:r w:rsidR="00E94877">
        <w:t>weboldalak design-ját spotify stílusú CSS segítségével alakítottuk ki.</w:t>
      </w:r>
    </w:p>
    <w:p w:rsidR="00E94877" w:rsidRDefault="00E94877" w:rsidP="00E94877">
      <w:pPr>
        <w:rPr>
          <w:i/>
        </w:rPr>
      </w:pPr>
      <w:r>
        <w:rPr>
          <w:i/>
        </w:rPr>
        <w:t>Index.cshtml</w:t>
      </w:r>
    </w:p>
    <w:p w:rsidR="00E94877" w:rsidRDefault="00E94877" w:rsidP="00E94877">
      <w:r>
        <w:t>Azonosított felhasználó esetén ez az alkalmazás kezőoldala. Amennyiben még nem azonosította magát a felhasználó először a bejelentkezéshez szükséges oldal jelenik meg:</w:t>
      </w:r>
    </w:p>
    <w:p w:rsidR="00E94877" w:rsidRDefault="00E94877" w:rsidP="00E94877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2600325" cy="1508476"/>
            <wp:effectExtent l="0" t="0" r="0" b="0"/>
            <wp:docPr id="12" name="Picture 12" descr="C:\Users\Peter Hegedus\AppData\Local\Microsoft\Windows\INetCacheContent.Word\Spotify_Login_MaiX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er Hegedus\AppData\Local\Microsoft\Windows\INetCacheContent.Word\Spotify_Login_MaiXIF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42" cy="153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Default="00E94877" w:rsidP="00E94877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E94877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Bejelentkezés a Spotify-ba</w:t>
      </w:r>
    </w:p>
    <w:p w:rsidR="00E94877" w:rsidRDefault="00E94877" w:rsidP="00E94877">
      <w:pPr>
        <w:rPr>
          <w:szCs w:val="20"/>
        </w:rPr>
      </w:pPr>
      <w:r>
        <w:rPr>
          <w:szCs w:val="20"/>
        </w:rPr>
        <w:t>Ha még nem használta a felhasználó a MaiXIFY alkalmazást korábban, akkor erre engedélyt kell adni, amihez egy külön oldal jelenik meg:</w:t>
      </w:r>
    </w:p>
    <w:p w:rsidR="00E94877" w:rsidRDefault="00E94877" w:rsidP="00E94877">
      <w:pPr>
        <w:jc w:val="center"/>
        <w:rPr>
          <w:szCs w:val="20"/>
        </w:rPr>
      </w:pPr>
      <w:r>
        <w:rPr>
          <w:noProof/>
          <w:lang w:val="hu-HU" w:eastAsia="hu-HU"/>
        </w:rPr>
        <w:drawing>
          <wp:inline distT="0" distB="0" distL="0" distR="0">
            <wp:extent cx="3012173" cy="2933700"/>
            <wp:effectExtent l="0" t="0" r="0" b="0"/>
            <wp:docPr id="13" name="Picture 13" descr="C:\Users\Peter Hegedus\AppData\Local\Microsoft\Windows\INetCacheContent.Word\Spotify_Login_MaiXIFY_2Aut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er Hegedus\AppData\Local\Microsoft\Windows\INetCacheContent.Word\Spotify_Login_MaiXIFY_2Autho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72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E94877" w:rsidRDefault="00E94877" w:rsidP="00E94877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E94877">
        <w:rPr>
          <w:i/>
          <w:sz w:val="20"/>
          <w:szCs w:val="20"/>
        </w:rPr>
        <w:t>ábra:</w:t>
      </w:r>
      <w:r>
        <w:rPr>
          <w:i/>
          <w:sz w:val="20"/>
          <w:szCs w:val="20"/>
        </w:rPr>
        <w:t xml:space="preserve"> MaiXIFY alkalmazás engedélyezése</w:t>
      </w:r>
    </w:p>
    <w:p w:rsidR="00E94877" w:rsidRDefault="009B695B" w:rsidP="009B695B">
      <w:pPr>
        <w:rPr>
          <w:szCs w:val="20"/>
        </w:rPr>
      </w:pPr>
      <w:r>
        <w:rPr>
          <w:szCs w:val="20"/>
        </w:rPr>
        <w:lastRenderedPageBreak/>
        <w:t xml:space="preserve">Az alkalmazás </w:t>
      </w:r>
      <w:r w:rsidRPr="009B695B">
        <w:rPr>
          <w:i/>
          <w:szCs w:val="20"/>
        </w:rPr>
        <w:t>Index.cshtml</w:t>
      </w:r>
      <w:r>
        <w:rPr>
          <w:szCs w:val="20"/>
        </w:rPr>
        <w:t xml:space="preserve"> kezdőoldala ezek után a következőképpen néz ki:</w:t>
      </w:r>
    </w:p>
    <w:p w:rsidR="009B695B" w:rsidRDefault="009B695B" w:rsidP="009B695B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5486400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Default="009B695B" w:rsidP="001D2B2D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B695B">
        <w:rPr>
          <w:i/>
          <w:sz w:val="20"/>
          <w:szCs w:val="20"/>
        </w:rPr>
        <w:t xml:space="preserve">ábra: </w:t>
      </w:r>
      <w:r w:rsidRPr="009B695B">
        <w:rPr>
          <w:i/>
          <w:sz w:val="20"/>
          <w:szCs w:val="20"/>
        </w:rPr>
        <w:t>MaiXIFY főoldal</w:t>
      </w:r>
    </w:p>
    <w:p w:rsidR="001D2B2D" w:rsidRDefault="001D2B2D" w:rsidP="001D2B2D">
      <w:r>
        <w:rPr>
          <w:szCs w:val="20"/>
        </w:rPr>
        <w:t xml:space="preserve">Ha URL alapján adunk meg lejátszási listát, akkor kliensoldalon az URL-ből kinyerjük a Spotify felhasználó azonosítóját és a lejátszási lista azonosítóját, majd ezeket az adatokat felküldjük (AJAX hívással) a szerver </w:t>
      </w:r>
      <w:r w:rsidRPr="007D03CB">
        <w:rPr>
          <w:i/>
        </w:rPr>
        <w:t>Home/GetPlaylist</w:t>
      </w:r>
      <w:r>
        <w:rPr>
          <w:i/>
        </w:rPr>
        <w:t xml:space="preserve"> </w:t>
      </w:r>
      <w:r>
        <w:t>metódusának, ami válaszként visszaküldi a lekérdezett lejátszási listát. Ezt egy widget segítségével jelenítjük meg:</w:t>
      </w:r>
    </w:p>
    <w:p w:rsidR="001D2B2D" w:rsidRDefault="001D2B2D" w:rsidP="001D2B2D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77278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67" cy="343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1D2B2D" w:rsidRDefault="001D2B2D" w:rsidP="001D2B2D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1D2B2D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Lejátszási lista lekérése URL alapján</w:t>
      </w:r>
    </w:p>
    <w:p w:rsidR="001D2B2D" w:rsidRDefault="001D2B2D" w:rsidP="001D2B2D">
      <w:r>
        <w:lastRenderedPageBreak/>
        <w:t>Kliens oldali validáció is történik: amennyiben az URL szerkezete nem megfelelő, azt a böngésző üzenetben jelzi:</w:t>
      </w:r>
    </w:p>
    <w:p w:rsidR="008C6B0D" w:rsidRDefault="008C6B0D" w:rsidP="008C6B0D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81475" cy="231980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06" cy="233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E2" w:rsidRDefault="00BD76E2" w:rsidP="00BD76E2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BD76E2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Hibásan megadott lejátszási lista URL</w:t>
      </w:r>
    </w:p>
    <w:p w:rsidR="00CA1570" w:rsidRDefault="00CA1570" w:rsidP="00CA1570">
      <w:r>
        <w:rPr>
          <w:szCs w:val="20"/>
        </w:rPr>
        <w:t xml:space="preserve">Ha egy felhasználó lejátszási listáit kérdezzük le, akkor a megadott felhasználó azonosítóját AJAX hívással felküldjük a szerver </w:t>
      </w:r>
      <w:r w:rsidRPr="004B4E84">
        <w:rPr>
          <w:i/>
        </w:rPr>
        <w:t>Home/GetUserPlaylists</w:t>
      </w:r>
      <w:r>
        <w:rPr>
          <w:i/>
        </w:rPr>
        <w:t xml:space="preserve"> </w:t>
      </w:r>
      <w:r>
        <w:t xml:space="preserve">metódusának és amennyiben valóban létező felhasználót </w:t>
      </w:r>
      <w:r w:rsidR="009D241F">
        <w:t>a</w:t>
      </w:r>
      <w:r>
        <w:t>dtunk meg, külön widget-ekben megjelenítjük a lejátszási listákat:</w:t>
      </w:r>
    </w:p>
    <w:p w:rsidR="00CA1570" w:rsidRPr="00CA1570" w:rsidRDefault="00CA1570" w:rsidP="00CA1570">
      <w:pPr>
        <w:jc w:val="center"/>
      </w:pPr>
      <w:r>
        <w:rPr>
          <w:noProof/>
          <w:lang w:val="hu-HU" w:eastAsia="hu-HU"/>
        </w:rPr>
        <w:drawing>
          <wp:inline distT="0" distB="0" distL="0" distR="0">
            <wp:extent cx="4181475" cy="34918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84" cy="35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570" w:rsidRDefault="00CA1570" w:rsidP="00CA1570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CA1570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Felhasználóhoz tartozó lejátszási listák</w:t>
      </w:r>
    </w:p>
    <w:p w:rsidR="00CA1570" w:rsidRDefault="00CA1570" w:rsidP="00CA1570">
      <w:pPr>
        <w:rPr>
          <w:szCs w:val="20"/>
        </w:rPr>
      </w:pPr>
      <w:r>
        <w:rPr>
          <w:szCs w:val="20"/>
        </w:rPr>
        <w:lastRenderedPageBreak/>
        <w:t>A lejátszási listákat az ADD gombra kattintva tudjuk kiválasztani. Ekkor az üdvözlőszöveg alatt megjelennek a kiválasztott lejátszási listák, a generálásra vonatkozó beállítások valamint a lejátszási listára vonatkozó beállítások</w:t>
      </w:r>
      <w:r w:rsidR="009D241F">
        <w:rPr>
          <w:szCs w:val="20"/>
        </w:rPr>
        <w:t>. A MAIXIFY IT! feliratú gomb segítségével generálhatunk lejátszási listát a kiválasztott lejátszási listák és beállítások alapján.</w:t>
      </w:r>
    </w:p>
    <w:p w:rsidR="009D241F" w:rsidRDefault="009D241F" w:rsidP="009D241F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752975" cy="349653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09" cy="350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Default="009D241F" w:rsidP="009D241F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D241F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Kiválasztott lejátszási listák és beállítások</w:t>
      </w:r>
    </w:p>
    <w:p w:rsidR="009D241F" w:rsidRDefault="009D241F" w:rsidP="009D241F">
      <w:pPr>
        <w:rPr>
          <w:szCs w:val="20"/>
        </w:rPr>
      </w:pPr>
      <w:r>
        <w:rPr>
          <w:szCs w:val="20"/>
        </w:rPr>
        <w:t>Amennyiben csak egy lejátszási listát adtunk meg és így szeretnénk lejátszási listát generálni hibaüzenetet kapunk és az oldal átirányít egy hibaüzenetet megjelenítő oldalra:</w:t>
      </w:r>
    </w:p>
    <w:p w:rsidR="009D241F" w:rsidRDefault="009D241F" w:rsidP="009D241F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162425" cy="22112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55" cy="22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Default="009D241F" w:rsidP="009D241F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9D241F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Túl kevés kiválasztott lejátszási lista</w:t>
      </w:r>
    </w:p>
    <w:p w:rsidR="009D241F" w:rsidRDefault="002D3AC6" w:rsidP="009D241F">
      <w:pPr>
        <w:rPr>
          <w:szCs w:val="20"/>
        </w:rPr>
      </w:pPr>
      <w:r>
        <w:rPr>
          <w:szCs w:val="20"/>
        </w:rPr>
        <w:lastRenderedPageBreak/>
        <w:t xml:space="preserve">Ha helyesen </w:t>
      </w:r>
      <w:r w:rsidR="00485200">
        <w:rPr>
          <w:szCs w:val="20"/>
        </w:rPr>
        <w:t xml:space="preserve">választottuk ki a lejátszási listákat és a beállításokat is helyes adtuk meg majd a </w:t>
      </w:r>
      <w:r w:rsidR="00485200">
        <w:rPr>
          <w:szCs w:val="20"/>
        </w:rPr>
        <w:t>MAIXIFY IT!</w:t>
      </w:r>
      <w:r w:rsidR="00485200">
        <w:rPr>
          <w:szCs w:val="20"/>
        </w:rPr>
        <w:t xml:space="preserve"> gombra kattintottunk az alkalmazás átirányít a </w:t>
      </w:r>
      <w:r w:rsidR="00485200" w:rsidRPr="00485200">
        <w:rPr>
          <w:i/>
          <w:szCs w:val="20"/>
        </w:rPr>
        <w:t>Maixified.cshtml</w:t>
      </w:r>
      <w:r w:rsidR="00485200">
        <w:rPr>
          <w:szCs w:val="20"/>
        </w:rPr>
        <w:t xml:space="preserve"> oldalra, ahol megjelenik a generált lejátszási lista:</w:t>
      </w:r>
    </w:p>
    <w:p w:rsidR="00485200" w:rsidRDefault="00485200" w:rsidP="00485200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422064" cy="3324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37" cy="33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00" w:rsidRDefault="00485200" w:rsidP="00485200">
      <w:pPr>
        <w:pStyle w:val="ListParagraph"/>
        <w:numPr>
          <w:ilvl w:val="0"/>
          <w:numId w:val="19"/>
        </w:numPr>
        <w:jc w:val="center"/>
        <w:rPr>
          <w:i/>
          <w:sz w:val="20"/>
          <w:szCs w:val="20"/>
        </w:rPr>
      </w:pPr>
      <w:r w:rsidRPr="00485200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Maixified.cshtml a generált lejátszási listával</w:t>
      </w:r>
    </w:p>
    <w:p w:rsidR="000A46C1" w:rsidRDefault="000A46C1" w:rsidP="000A46C1">
      <w:pPr>
        <w:rPr>
          <w:szCs w:val="20"/>
        </w:rPr>
      </w:pPr>
      <w:r>
        <w:rPr>
          <w:szCs w:val="20"/>
        </w:rPr>
        <w:t>Az “OPEN THIS PLAYLIST AT SPOTIFY” gombra kattintva egy új fülön megjelenik a lejátszási lista a Spotify oldalon:</w:t>
      </w:r>
    </w:p>
    <w:p w:rsidR="000A46C1" w:rsidRPr="000A46C1" w:rsidRDefault="000A46C1" w:rsidP="000A46C1">
      <w:pPr>
        <w:jc w:val="center"/>
        <w:rPr>
          <w:szCs w:val="20"/>
        </w:rPr>
      </w:pPr>
      <w:r>
        <w:rPr>
          <w:noProof/>
          <w:szCs w:val="20"/>
          <w:lang w:val="hu-HU" w:eastAsia="hu-HU"/>
        </w:rPr>
        <w:drawing>
          <wp:inline distT="0" distB="0" distL="0" distR="0">
            <wp:extent cx="4501110" cy="272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80" cy="27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200" w:rsidRPr="000A46C1" w:rsidRDefault="000A46C1" w:rsidP="00485200">
      <w:pPr>
        <w:pStyle w:val="ListParagraph"/>
        <w:numPr>
          <w:ilvl w:val="0"/>
          <w:numId w:val="19"/>
        </w:numPr>
        <w:jc w:val="center"/>
        <w:rPr>
          <w:szCs w:val="20"/>
        </w:rPr>
      </w:pPr>
      <w:r w:rsidRPr="000A46C1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Lejátszási lista megnyitása a Spotify oldalon</w:t>
      </w:r>
    </w:p>
    <w:p w:rsidR="00097D5C" w:rsidRPr="00815945" w:rsidRDefault="00097D5C" w:rsidP="00097D5C">
      <w:pPr>
        <w:pStyle w:val="Heading2"/>
      </w:pPr>
      <w:bookmarkStart w:id="21" w:name="_Toc467639491"/>
      <w:r>
        <w:lastRenderedPageBreak/>
        <w:t>Azure Web Sites</w:t>
      </w:r>
      <w:bookmarkEnd w:id="21"/>
    </w:p>
    <w:p w:rsidR="00097D5C" w:rsidRDefault="0009538F" w:rsidP="00673832">
      <w:r>
        <w:t xml:space="preserve">Az elkészített </w:t>
      </w:r>
      <w:r w:rsidRPr="00D62734">
        <w:rPr>
          <w:rFonts w:ascii="Verdana" w:eastAsia="Verdana" w:hAnsi="Verdana" w:cs="Verdana"/>
          <w:szCs w:val="40"/>
        </w:rPr>
        <w:t>M</w:t>
      </w:r>
      <w:r w:rsidRPr="00D62734">
        <w:rPr>
          <w:rFonts w:ascii="Verdana" w:eastAsia="Verdana" w:hAnsi="Verdana" w:cs="Verdana"/>
          <w:szCs w:val="40"/>
          <w:vertAlign w:val="superscript"/>
        </w:rPr>
        <w:t>A</w:t>
      </w:r>
      <w:r w:rsidRPr="00D62734">
        <w:rPr>
          <w:rFonts w:ascii="Verdana" w:eastAsia="Verdana" w:hAnsi="Verdana" w:cs="Verdana"/>
          <w:szCs w:val="40"/>
        </w:rPr>
        <w:t>/</w:t>
      </w:r>
      <w:r w:rsidRPr="00D62734">
        <w:rPr>
          <w:rFonts w:ascii="Verdana" w:eastAsia="Verdana" w:hAnsi="Verdana" w:cs="Verdana"/>
          <w:szCs w:val="40"/>
          <w:vertAlign w:val="subscript"/>
        </w:rPr>
        <w:t>I</w:t>
      </w:r>
      <w:r w:rsidRPr="00D62734">
        <w:rPr>
          <w:rFonts w:ascii="Verdana" w:eastAsia="Verdana" w:hAnsi="Verdana" w:cs="Verdana"/>
          <w:szCs w:val="40"/>
        </w:rPr>
        <w:t>XIFY</w:t>
      </w:r>
      <w:r>
        <w:rPr>
          <w:rFonts w:ascii="Verdana" w:eastAsia="Verdana" w:hAnsi="Verdana" w:cs="Verdana"/>
          <w:szCs w:val="40"/>
        </w:rPr>
        <w:t xml:space="preserve"> </w:t>
      </w:r>
      <w:r>
        <w:t>webalkalmazást az AZURE felhőbe telepítettük ki. A szerver megfelelő beállításai után az alkalmazás a következő címen érhető el:</w:t>
      </w:r>
    </w:p>
    <w:p w:rsidR="0009538F" w:rsidRDefault="0009538F" w:rsidP="00673832">
      <w:hyperlink r:id="rId37" w:history="1">
        <w:r w:rsidRPr="000B1FE6">
          <w:rPr>
            <w:rStyle w:val="Hyperlink"/>
          </w:rPr>
          <w:t>http://maixify.azurewebsites.net</w:t>
        </w:r>
      </w:hyperlink>
    </w:p>
    <w:p w:rsidR="00673832" w:rsidRPr="00815945" w:rsidRDefault="00673832" w:rsidP="00815945">
      <w:pPr>
        <w:pStyle w:val="Heading1"/>
      </w:pPr>
      <w:bookmarkStart w:id="22" w:name="_Toc467639492"/>
      <w:r w:rsidRPr="00815945">
        <w:t>Telepítési dokumentáció</w:t>
      </w:r>
      <w:bookmarkEnd w:id="22"/>
    </w:p>
    <w:p w:rsidR="00673832" w:rsidRDefault="0009538F" w:rsidP="00673832">
      <w:r>
        <w:t>Az alkalmazás nem igényel telepítést. Az alkalmazás használatához internetkapcsolatra és egy korszerű böngészőre van szükség. Támogatott böngészők: Internet Explorer 10+, Mozilla Firefox 24.0+, Google Chrome, Safari 9, Opera 30+.</w:t>
      </w:r>
    </w:p>
    <w:p w:rsidR="0009538F" w:rsidRDefault="0009538F" w:rsidP="00673832">
      <w:r>
        <w:t xml:space="preserve">Az alkalmazás használatához a JavaScript-nek telepítve és engedélyezve kell </w:t>
      </w:r>
      <w:r w:rsidR="00D0567D">
        <w:t>l</w:t>
      </w:r>
      <w:r>
        <w:t>ennie (azon böngészők esetén, amelyeknél ezt külön meg kell tenni).</w:t>
      </w:r>
    </w:p>
    <w:p w:rsidR="00743A09" w:rsidRDefault="00743A09" w:rsidP="00743A09">
      <w:pPr>
        <w:pStyle w:val="Heading1"/>
      </w:pPr>
      <w:bookmarkStart w:id="23" w:name="_Toc467639493"/>
      <w:r>
        <w:t>Továbbfejlesztési lehetőségek</w:t>
      </w:r>
      <w:bookmarkEnd w:id="23"/>
    </w:p>
    <w:p w:rsidR="00743A09" w:rsidRDefault="00ED72BF" w:rsidP="00743A09">
      <w:r>
        <w:t>Az alkalmazás többféle módon is továbbfejleszthető</w:t>
      </w:r>
    </w:p>
    <w:p w:rsidR="00ED72BF" w:rsidRDefault="00ED72BF" w:rsidP="00ED72BF">
      <w:pPr>
        <w:pStyle w:val="ListParagraph"/>
        <w:numPr>
          <w:ilvl w:val="0"/>
          <w:numId w:val="28"/>
        </w:numPr>
      </w:pPr>
      <w:r>
        <w:t>GUI továbbfejlesztése (mobil eszközökön szebb megjelenítés)</w:t>
      </w:r>
    </w:p>
    <w:p w:rsidR="00ED72BF" w:rsidRDefault="00ED72BF" w:rsidP="00ED72BF">
      <w:pPr>
        <w:pStyle w:val="ListParagraph"/>
        <w:numPr>
          <w:ilvl w:val="0"/>
          <w:numId w:val="28"/>
        </w:numPr>
      </w:pPr>
      <w:r>
        <w:t>FRONTEND átalakítása (template-k bevezetése és használata az egyes nézetekben)</w:t>
      </w:r>
    </w:p>
    <w:p w:rsidR="00ED72BF" w:rsidRPr="00743A09" w:rsidRDefault="00ED72BF" w:rsidP="00ED72BF">
      <w:pPr>
        <w:pStyle w:val="ListParagraph"/>
        <w:numPr>
          <w:ilvl w:val="0"/>
          <w:numId w:val="28"/>
        </w:numPr>
      </w:pPr>
      <w:r>
        <w:t>Lejátszási listát generáló algoritmus továbbfejlesztése (több szempont figyelembevétele a lista generálásánál, kifinomultabb algoritmus)</w:t>
      </w:r>
    </w:p>
    <w:p w:rsidR="00743A09" w:rsidRPr="00673832" w:rsidRDefault="00743A09" w:rsidP="00673832"/>
    <w:sectPr w:rsidR="00743A09" w:rsidRPr="00673832">
      <w:headerReference w:type="default" r:id="rId38"/>
      <w:footerReference w:type="default" r:id="rId3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A36" w:rsidRDefault="005B7A36" w:rsidP="00C6554A">
      <w:pPr>
        <w:spacing w:before="0" w:after="0" w:line="240" w:lineRule="auto"/>
      </w:pPr>
      <w:r>
        <w:separator/>
      </w:r>
    </w:p>
  </w:endnote>
  <w:endnote w:type="continuationSeparator" w:id="0">
    <w:p w:rsidR="005B7A36" w:rsidRDefault="005B7A3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28138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209F" w:rsidRDefault="008420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6BF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4209F" w:rsidRDefault="008420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A36" w:rsidRDefault="005B7A36" w:rsidP="00C6554A">
      <w:pPr>
        <w:spacing w:before="0" w:after="0" w:line="240" w:lineRule="auto"/>
      </w:pPr>
      <w:r>
        <w:separator/>
      </w:r>
    </w:p>
  </w:footnote>
  <w:footnote w:type="continuationSeparator" w:id="0">
    <w:p w:rsidR="005B7A36" w:rsidRDefault="005B7A36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209F" w:rsidRDefault="0084209F">
    <w:pPr>
      <w:pStyle w:val="Header"/>
    </w:pPr>
    <w:r>
      <w:rPr>
        <w:noProof/>
        <w:lang w:val="hu-HU" w:eastAsia="hu-HU"/>
      </w:rPr>
      <w:drawing>
        <wp:inline distT="0" distB="0" distL="0" distR="0">
          <wp:extent cx="495300" cy="49530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D62734">
      <w:rPr>
        <w:sz w:val="4"/>
      </w:rPr>
      <w:ptab w:relativeTo="margin" w:alignment="center" w:leader="none"/>
    </w:r>
    <w:r w:rsidRPr="00D62734">
      <w:rPr>
        <w:rFonts w:ascii="Verdana" w:eastAsia="Verdana" w:hAnsi="Verdana" w:cs="Verdana"/>
        <w:szCs w:val="40"/>
      </w:rPr>
      <w:t>M</w:t>
    </w:r>
    <w:r w:rsidRPr="00D62734">
      <w:rPr>
        <w:rFonts w:ascii="Verdana" w:eastAsia="Verdana" w:hAnsi="Verdana" w:cs="Verdana"/>
        <w:szCs w:val="40"/>
        <w:vertAlign w:val="superscript"/>
      </w:rPr>
      <w:t>A</w:t>
    </w:r>
    <w:r w:rsidRPr="00D62734">
      <w:rPr>
        <w:rFonts w:ascii="Verdana" w:eastAsia="Verdana" w:hAnsi="Verdana" w:cs="Verdana"/>
        <w:szCs w:val="40"/>
      </w:rPr>
      <w:t>/</w:t>
    </w:r>
    <w:r w:rsidRPr="00D62734">
      <w:rPr>
        <w:rFonts w:ascii="Verdana" w:eastAsia="Verdana" w:hAnsi="Verdana" w:cs="Verdana"/>
        <w:szCs w:val="40"/>
        <w:vertAlign w:val="subscript"/>
      </w:rPr>
      <w:t>I</w:t>
    </w:r>
    <w:r w:rsidRPr="00D62734">
      <w:rPr>
        <w:rFonts w:ascii="Verdana" w:eastAsia="Verdana" w:hAnsi="Verdana" w:cs="Verdana"/>
        <w:szCs w:val="40"/>
      </w:rPr>
      <w:t>XIFY</w:t>
    </w:r>
    <w:r>
      <w:rPr>
        <w:rFonts w:ascii="Verdana" w:eastAsia="Verdana" w:hAnsi="Verdana" w:cs="Verdana"/>
        <w:szCs w:val="40"/>
      </w:rPr>
      <w:t xml:space="preserve"> </w:t>
    </w:r>
    <w:r w:rsidRPr="00D62734">
      <w:rPr>
        <w:rFonts w:ascii="Verdana" w:eastAsia="Verdana" w:hAnsi="Verdana" w:cs="Verdana"/>
        <w:szCs w:val="40"/>
      </w:rPr>
      <w:t xml:space="preserve"> </w:t>
    </w:r>
    <w:r>
      <w:rPr>
        <w:rFonts w:ascii="Verdana" w:eastAsia="Verdana" w:hAnsi="Verdana" w:cs="Verdana"/>
        <w:szCs w:val="40"/>
      </w:rPr>
      <w:fldChar w:fldCharType="begin"/>
    </w:r>
    <w:r>
      <w:rPr>
        <w:rFonts w:ascii="Verdana" w:eastAsia="Verdana" w:hAnsi="Verdana" w:cs="Verdana"/>
        <w:szCs w:val="40"/>
      </w:rPr>
      <w:instrText xml:space="preserve"> STYLEREF  "Heading 1"  \* MERGEFORMAT </w:instrText>
    </w:r>
    <w:r>
      <w:rPr>
        <w:rFonts w:ascii="Verdana" w:eastAsia="Verdana" w:hAnsi="Verdana" w:cs="Verdana"/>
        <w:szCs w:val="40"/>
      </w:rPr>
      <w:fldChar w:fldCharType="end"/>
    </w:r>
    <w:r w:rsidRPr="00D62734">
      <w:rPr>
        <w:sz w:val="4"/>
      </w:rPr>
      <w:ptab w:relativeTo="margin" w:alignment="right" w:leader="none"/>
    </w:r>
    <w:r>
      <w:rPr>
        <w:noProof/>
        <w:lang w:val="hu-HU" w:eastAsia="hu-HU"/>
      </w:rPr>
      <w:drawing>
        <wp:inline distT="0" distB="0" distL="0" distR="0">
          <wp:extent cx="495300" cy="4953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A5C8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465346"/>
    <w:multiLevelType w:val="hybridMultilevel"/>
    <w:tmpl w:val="65D07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84400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71896"/>
    <w:multiLevelType w:val="hybridMultilevel"/>
    <w:tmpl w:val="E4FAF786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7F51C9"/>
    <w:multiLevelType w:val="hybridMultilevel"/>
    <w:tmpl w:val="9B824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D820C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F525E"/>
    <w:multiLevelType w:val="hybridMultilevel"/>
    <w:tmpl w:val="3926CC50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D6EF5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83AB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F70A4"/>
    <w:multiLevelType w:val="hybridMultilevel"/>
    <w:tmpl w:val="302ED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2333DA"/>
    <w:multiLevelType w:val="hybridMultilevel"/>
    <w:tmpl w:val="C532AA28"/>
    <w:lvl w:ilvl="0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85116F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22327"/>
    <w:multiLevelType w:val="hybridMultilevel"/>
    <w:tmpl w:val="C1D23C44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BE530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C145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2503B"/>
    <w:multiLevelType w:val="hybridMultilevel"/>
    <w:tmpl w:val="1FBE3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5DBB"/>
    <w:multiLevelType w:val="hybridMultilevel"/>
    <w:tmpl w:val="94B0C4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C3FD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4D48A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6279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C2EAD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C6B03"/>
    <w:multiLevelType w:val="multilevel"/>
    <w:tmpl w:val="2E1C4B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8E706C0"/>
    <w:multiLevelType w:val="hybridMultilevel"/>
    <w:tmpl w:val="ADAE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61D7"/>
    <w:multiLevelType w:val="multilevel"/>
    <w:tmpl w:val="8BF830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7B941DF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6"/>
  </w:num>
  <w:num w:numId="17">
    <w:abstractNumId w:val="34"/>
  </w:num>
  <w:num w:numId="18">
    <w:abstractNumId w:val="16"/>
  </w:num>
  <w:num w:numId="19">
    <w:abstractNumId w:val="26"/>
  </w:num>
  <w:num w:numId="20">
    <w:abstractNumId w:val="13"/>
  </w:num>
  <w:num w:numId="21">
    <w:abstractNumId w:val="28"/>
  </w:num>
  <w:num w:numId="22">
    <w:abstractNumId w:val="15"/>
  </w:num>
  <w:num w:numId="23">
    <w:abstractNumId w:val="18"/>
  </w:num>
  <w:num w:numId="24">
    <w:abstractNumId w:val="32"/>
  </w:num>
  <w:num w:numId="25">
    <w:abstractNumId w:val="21"/>
  </w:num>
  <w:num w:numId="26">
    <w:abstractNumId w:val="31"/>
  </w:num>
  <w:num w:numId="27">
    <w:abstractNumId w:val="35"/>
  </w:num>
  <w:num w:numId="28">
    <w:abstractNumId w:val="29"/>
  </w:num>
  <w:num w:numId="29">
    <w:abstractNumId w:val="23"/>
  </w:num>
  <w:num w:numId="30">
    <w:abstractNumId w:val="25"/>
  </w:num>
  <w:num w:numId="31">
    <w:abstractNumId w:val="17"/>
  </w:num>
  <w:num w:numId="32">
    <w:abstractNumId w:val="27"/>
  </w:num>
  <w:num w:numId="33">
    <w:abstractNumId w:val="19"/>
  </w:num>
  <w:num w:numId="34">
    <w:abstractNumId w:val="24"/>
  </w:num>
  <w:num w:numId="35">
    <w:abstractNumId w:val="37"/>
  </w:num>
  <w:num w:numId="36">
    <w:abstractNumId w:val="20"/>
  </w:num>
  <w:num w:numId="37">
    <w:abstractNumId w:val="33"/>
  </w:num>
  <w:num w:numId="38">
    <w:abstractNumId w:val="30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293"/>
    <w:rsid w:val="00002040"/>
    <w:rsid w:val="00004F21"/>
    <w:rsid w:val="00011392"/>
    <w:rsid w:val="000115AC"/>
    <w:rsid w:val="00022B67"/>
    <w:rsid w:val="00024696"/>
    <w:rsid w:val="0002643A"/>
    <w:rsid w:val="000562AC"/>
    <w:rsid w:val="0009538F"/>
    <w:rsid w:val="00097D5C"/>
    <w:rsid w:val="000A1AFD"/>
    <w:rsid w:val="000A46C1"/>
    <w:rsid w:val="000B3466"/>
    <w:rsid w:val="000F152E"/>
    <w:rsid w:val="0012134C"/>
    <w:rsid w:val="0012431B"/>
    <w:rsid w:val="001477D0"/>
    <w:rsid w:val="001D1401"/>
    <w:rsid w:val="001D2B2D"/>
    <w:rsid w:val="001E7C49"/>
    <w:rsid w:val="00241EEC"/>
    <w:rsid w:val="002505B6"/>
    <w:rsid w:val="002554CD"/>
    <w:rsid w:val="002621BE"/>
    <w:rsid w:val="00265293"/>
    <w:rsid w:val="00271AE4"/>
    <w:rsid w:val="00293B83"/>
    <w:rsid w:val="002B4294"/>
    <w:rsid w:val="002D3AC6"/>
    <w:rsid w:val="002F4DB5"/>
    <w:rsid w:val="00303F10"/>
    <w:rsid w:val="00333D0D"/>
    <w:rsid w:val="003436F8"/>
    <w:rsid w:val="003474D1"/>
    <w:rsid w:val="0035270B"/>
    <w:rsid w:val="00354380"/>
    <w:rsid w:val="003578BD"/>
    <w:rsid w:val="003845E7"/>
    <w:rsid w:val="00394AF6"/>
    <w:rsid w:val="003A7D20"/>
    <w:rsid w:val="003C6998"/>
    <w:rsid w:val="003D0E20"/>
    <w:rsid w:val="003D2AF9"/>
    <w:rsid w:val="003D5B22"/>
    <w:rsid w:val="003F02AC"/>
    <w:rsid w:val="004055C4"/>
    <w:rsid w:val="004261F1"/>
    <w:rsid w:val="0048021F"/>
    <w:rsid w:val="00485200"/>
    <w:rsid w:val="004B33DE"/>
    <w:rsid w:val="004B4E84"/>
    <w:rsid w:val="004B595C"/>
    <w:rsid w:val="004C049F"/>
    <w:rsid w:val="004E512F"/>
    <w:rsid w:val="005000E2"/>
    <w:rsid w:val="005036CE"/>
    <w:rsid w:val="00507966"/>
    <w:rsid w:val="0051188A"/>
    <w:rsid w:val="005569EF"/>
    <w:rsid w:val="00572ADD"/>
    <w:rsid w:val="00574FE0"/>
    <w:rsid w:val="00590B0E"/>
    <w:rsid w:val="005979C6"/>
    <w:rsid w:val="005A4499"/>
    <w:rsid w:val="005B7A36"/>
    <w:rsid w:val="00625240"/>
    <w:rsid w:val="0064549A"/>
    <w:rsid w:val="00673832"/>
    <w:rsid w:val="00685110"/>
    <w:rsid w:val="006A3CE7"/>
    <w:rsid w:val="006F05D9"/>
    <w:rsid w:val="006F739B"/>
    <w:rsid w:val="00721097"/>
    <w:rsid w:val="0073201B"/>
    <w:rsid w:val="007340F3"/>
    <w:rsid w:val="0073676F"/>
    <w:rsid w:val="007409AE"/>
    <w:rsid w:val="00743A09"/>
    <w:rsid w:val="0076420B"/>
    <w:rsid w:val="00771BA0"/>
    <w:rsid w:val="00773ECB"/>
    <w:rsid w:val="007A41BD"/>
    <w:rsid w:val="007B1120"/>
    <w:rsid w:val="007B1AE9"/>
    <w:rsid w:val="007D03CB"/>
    <w:rsid w:val="007F1B65"/>
    <w:rsid w:val="00811CEB"/>
    <w:rsid w:val="00815945"/>
    <w:rsid w:val="00833929"/>
    <w:rsid w:val="00836A47"/>
    <w:rsid w:val="00841AF3"/>
    <w:rsid w:val="0084209F"/>
    <w:rsid w:val="008509F4"/>
    <w:rsid w:val="00854375"/>
    <w:rsid w:val="00875E70"/>
    <w:rsid w:val="00887396"/>
    <w:rsid w:val="00895001"/>
    <w:rsid w:val="00895CF0"/>
    <w:rsid w:val="00897B29"/>
    <w:rsid w:val="008C6B0D"/>
    <w:rsid w:val="008D5E3F"/>
    <w:rsid w:val="00960608"/>
    <w:rsid w:val="00983505"/>
    <w:rsid w:val="009A2B9A"/>
    <w:rsid w:val="009B61F5"/>
    <w:rsid w:val="009B695B"/>
    <w:rsid w:val="009D241F"/>
    <w:rsid w:val="009D3984"/>
    <w:rsid w:val="009D7095"/>
    <w:rsid w:val="009F35DB"/>
    <w:rsid w:val="00A249E9"/>
    <w:rsid w:val="00AA0906"/>
    <w:rsid w:val="00AF6BF6"/>
    <w:rsid w:val="00B26C07"/>
    <w:rsid w:val="00BA2E35"/>
    <w:rsid w:val="00BB2A5C"/>
    <w:rsid w:val="00BD76E2"/>
    <w:rsid w:val="00BF14A3"/>
    <w:rsid w:val="00BF6FDE"/>
    <w:rsid w:val="00C44050"/>
    <w:rsid w:val="00C6554A"/>
    <w:rsid w:val="00C926AD"/>
    <w:rsid w:val="00CA1570"/>
    <w:rsid w:val="00CB0E07"/>
    <w:rsid w:val="00CB53EF"/>
    <w:rsid w:val="00CD022B"/>
    <w:rsid w:val="00CE61EA"/>
    <w:rsid w:val="00CE6845"/>
    <w:rsid w:val="00CF2AA6"/>
    <w:rsid w:val="00CF4290"/>
    <w:rsid w:val="00CF6C2E"/>
    <w:rsid w:val="00D0330E"/>
    <w:rsid w:val="00D0567D"/>
    <w:rsid w:val="00D35FFE"/>
    <w:rsid w:val="00D477E4"/>
    <w:rsid w:val="00D62734"/>
    <w:rsid w:val="00D87437"/>
    <w:rsid w:val="00D96459"/>
    <w:rsid w:val="00DB2CFE"/>
    <w:rsid w:val="00DD04F6"/>
    <w:rsid w:val="00E219F5"/>
    <w:rsid w:val="00E62C42"/>
    <w:rsid w:val="00E76B0F"/>
    <w:rsid w:val="00E87595"/>
    <w:rsid w:val="00E94877"/>
    <w:rsid w:val="00ED4B7A"/>
    <w:rsid w:val="00ED72BF"/>
    <w:rsid w:val="00ED7C44"/>
    <w:rsid w:val="00F01802"/>
    <w:rsid w:val="00F13E7D"/>
    <w:rsid w:val="00F16E08"/>
    <w:rsid w:val="00FC506F"/>
    <w:rsid w:val="00FF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69B259"/>
  <w15:chartTrackingRefBased/>
  <w15:docId w15:val="{15284CC6-B088-4CF7-97D6-330388D0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3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3578BD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F152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F15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2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673832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D0330E"/>
    <w:pPr>
      <w:spacing w:after="100"/>
      <w:ind w:left="440"/>
    </w:pPr>
  </w:style>
  <w:style w:type="paragraph" w:styleId="ListParagraph">
    <w:name w:val="List Paragraph"/>
    <w:basedOn w:val="Normal"/>
    <w:uiPriority w:val="34"/>
    <w:unhideWhenUsed/>
    <w:qFormat/>
    <w:rsid w:val="0057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.spotify.com" TargetMode="External"/><Relationship Id="rId18" Type="http://schemas.openxmlformats.org/officeDocument/2006/relationships/hyperlink" Target="https://accounts.spotify.com/api/token" TargetMode="External"/><Relationship Id="rId26" Type="http://schemas.openxmlformats.org/officeDocument/2006/relationships/hyperlink" Target="https://api.spotify.com/v1/users/%7buser_id%7d/playlists/%7bplaylist_id%7d/tracks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api.spotify.com/v1/tracks/%7btrackId%7d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ccounts.spotify.com/authorize/?client_id=5fe01282e44241328a84e7c5cc169165&amp;response_type=code&amp;redirect_uri=https%3A%2F%2Fexample.com%2Fcallback&amp;scope=user-read-private%20user-read-email&amp;state=34fFs29kd09" TargetMode="External"/><Relationship Id="rId25" Type="http://schemas.openxmlformats.org/officeDocument/2006/relationships/hyperlink" Target="https://api.spotify.com/v1/users/%7buser_id%7d/playlists" TargetMode="External"/><Relationship Id="rId33" Type="http://schemas.openxmlformats.org/officeDocument/2006/relationships/image" Target="media/image1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ccounts.spotify.com/authorize" TargetMode="External"/><Relationship Id="rId20" Type="http://schemas.openxmlformats.org/officeDocument/2006/relationships/hyperlink" Target="https://api.spotify.com/v1/users/%7buserId%7d" TargetMode="External"/><Relationship Id="rId29" Type="http://schemas.openxmlformats.org/officeDocument/2006/relationships/image" Target="media/image1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i.spotify.com/v1/users/%7buserId%7d/playlists/%7bplaylistId%7d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maixify.azurewebsites.ne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pi.spotify.com/v1/users/%7buserId%7d/playlists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api.spotify.com/v1/me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i.spotify.com/v1/artists/%7bartistId%7d/top-tracks?country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%20Hegedus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4AB"/>
    <w:rsid w:val="00BA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2DD3B2146A4841B9D1120E49E59A21">
    <w:name w:val="D92DD3B2146A4841B9D1120E49E59A21"/>
  </w:style>
  <w:style w:type="paragraph" w:customStyle="1" w:styleId="13F0D6B6A4EE46D6BE683FF471C2FD9F">
    <w:name w:val="13F0D6B6A4EE46D6BE683FF471C2FD9F"/>
  </w:style>
  <w:style w:type="paragraph" w:customStyle="1" w:styleId="FC25BE12C5F3447EB6D80959ACDF1206">
    <w:name w:val="FC25BE12C5F3447EB6D80959ACDF1206"/>
  </w:style>
  <w:style w:type="paragraph" w:customStyle="1" w:styleId="BF262B6EA5134FA388D7E138F64F7E8B">
    <w:name w:val="BF262B6EA5134FA388D7E138F64F7E8B"/>
  </w:style>
  <w:style w:type="paragraph" w:customStyle="1" w:styleId="9D9B01E5EDF9460A9DE6EA53C34D7437">
    <w:name w:val="9D9B01E5EDF9460A9DE6EA53C34D7437"/>
  </w:style>
  <w:style w:type="paragraph" w:customStyle="1" w:styleId="5B355472029E4727A287E5079F558066">
    <w:name w:val="5B355472029E4727A287E5079F558066"/>
  </w:style>
  <w:style w:type="paragraph" w:customStyle="1" w:styleId="FCC43111FA7A4EE7B560DD0EA5851C47">
    <w:name w:val="FCC43111FA7A4EE7B560DD0EA5851C47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n-US" w:eastAsia="en-US"/>
    </w:rPr>
  </w:style>
  <w:style w:type="paragraph" w:customStyle="1" w:styleId="8344B305A84A4306B8F520C2C2E1D4C5">
    <w:name w:val="8344B305A84A4306B8F520C2C2E1D4C5"/>
  </w:style>
  <w:style w:type="paragraph" w:customStyle="1" w:styleId="E70D5731A506436F80F6A650C9458FCB">
    <w:name w:val="E70D5731A506436F80F6A650C9458FCB"/>
  </w:style>
  <w:style w:type="paragraph" w:customStyle="1" w:styleId="F3DC271772474E67AA4BF9E32644C6E3">
    <w:name w:val="F3DC271772474E67AA4BF9E32644C6E3"/>
  </w:style>
  <w:style w:type="paragraph" w:customStyle="1" w:styleId="368FC7E2A5D44B3AA7D8C4824B3411C7">
    <w:name w:val="368FC7E2A5D44B3AA7D8C4824B3411C7"/>
    <w:rsid w:val="00BA04AB"/>
  </w:style>
  <w:style w:type="paragraph" w:customStyle="1" w:styleId="64B531117B5D4391BA82CEAF7D6821DE">
    <w:name w:val="64B531117B5D4391BA82CEAF7D6821DE"/>
    <w:rsid w:val="00BA0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4D639953-8561-4C77-88CE-FAEE0E8AB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4242</TotalTime>
  <Pages>25</Pages>
  <Words>4533</Words>
  <Characters>31280</Characters>
  <Application>Microsoft Office Word</Application>
  <DocSecurity>0</DocSecurity>
  <Lines>260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Hegedus</dc:creator>
  <cp:keywords/>
  <dc:description/>
  <cp:lastModifiedBy>Peter Hegedus</cp:lastModifiedBy>
  <cp:revision>107</cp:revision>
  <cp:lastPrinted>2016-11-23T03:42:00Z</cp:lastPrinted>
  <dcterms:created xsi:type="dcterms:W3CDTF">2016-11-20T04:52:00Z</dcterms:created>
  <dcterms:modified xsi:type="dcterms:W3CDTF">2016-11-23T03:43:00Z</dcterms:modified>
</cp:coreProperties>
</file>