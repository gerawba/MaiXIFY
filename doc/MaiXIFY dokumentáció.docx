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9B6435" w:rsidRDefault="006C1EF4" w:rsidP="00ED60DE">
      <w:pPr>
        <w:pStyle w:val="Photo"/>
        <w:rPr>
          <w:rFonts w:ascii="Times New Roman" w:hAnsi="Times New Roman" w:cs="Times New Roman"/>
          <w:lang w:val="hu-HU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9B6435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0288" behindDoc="0" locked="0" layoutInCell="1" allowOverlap="1" wp14:anchorId="3ADADD11" wp14:editId="795FB41B">
            <wp:simplePos x="0" y="0"/>
            <wp:positionH relativeFrom="page">
              <wp:posOffset>-221</wp:posOffset>
            </wp:positionH>
            <wp:positionV relativeFrom="paragraph">
              <wp:posOffset>1430655</wp:posOffset>
            </wp:positionV>
            <wp:extent cx="7875905" cy="330771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590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293"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 wp14:anchorId="59F25522" wp14:editId="40B8F043">
            <wp:extent cx="1257300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293" w:rsidRPr="009B6435" w:rsidRDefault="00265293" w:rsidP="00A20D61">
      <w:pPr>
        <w:pStyle w:val="Photo"/>
        <w:jc w:val="both"/>
        <w:rPr>
          <w:rFonts w:ascii="Times New Roman" w:hAnsi="Times New Roman" w:cs="Times New Roman"/>
          <w:lang w:val="hu-HU"/>
        </w:rPr>
      </w:pPr>
    </w:p>
    <w:bookmarkEnd w:id="0"/>
    <w:bookmarkEnd w:id="1"/>
    <w:bookmarkEnd w:id="2"/>
    <w:bookmarkEnd w:id="3"/>
    <w:bookmarkEnd w:id="4"/>
    <w:p w:rsidR="003578BD" w:rsidRPr="009B6435" w:rsidRDefault="003578BD" w:rsidP="00A20D61">
      <w:pPr>
        <w:pStyle w:val="Default"/>
        <w:jc w:val="both"/>
      </w:pPr>
    </w:p>
    <w:p w:rsidR="00C6554A" w:rsidRPr="000953F0" w:rsidRDefault="003578BD" w:rsidP="005734E0">
      <w:pPr>
        <w:pStyle w:val="Cm"/>
        <w:rPr>
          <w:rFonts w:ascii="Times New Roman" w:hAnsi="Times New Roman" w:cs="Times New Roman"/>
          <w:sz w:val="72"/>
          <w:lang w:val="hu-HU"/>
        </w:rPr>
      </w:pPr>
      <w:r w:rsidRPr="000953F0">
        <w:rPr>
          <w:rFonts w:ascii="Times New Roman" w:eastAsia="Verdana" w:hAnsi="Times New Roman" w:cs="Times New Roman"/>
          <w:sz w:val="72"/>
          <w:szCs w:val="40"/>
          <w:lang w:val="hu-HU"/>
        </w:rPr>
        <w:t>M</w:t>
      </w:r>
      <w:r w:rsidRPr="000953F0">
        <w:rPr>
          <w:rFonts w:ascii="Times New Roman" w:eastAsia="Verdana" w:hAnsi="Times New Roman" w:cs="Times New Roman"/>
          <w:sz w:val="72"/>
          <w:szCs w:val="40"/>
          <w:vertAlign w:val="superscript"/>
          <w:lang w:val="hu-HU"/>
        </w:rPr>
        <w:t>A</w:t>
      </w:r>
      <w:r w:rsidRPr="000953F0">
        <w:rPr>
          <w:rFonts w:ascii="Times New Roman" w:eastAsia="Verdana" w:hAnsi="Times New Roman" w:cs="Times New Roman"/>
          <w:sz w:val="72"/>
          <w:szCs w:val="40"/>
          <w:lang w:val="hu-HU"/>
        </w:rPr>
        <w:t>/</w:t>
      </w:r>
      <w:r w:rsidRPr="000953F0">
        <w:rPr>
          <w:rFonts w:ascii="Times New Roman" w:eastAsia="Verdana" w:hAnsi="Times New Roman" w:cs="Times New Roman"/>
          <w:sz w:val="72"/>
          <w:szCs w:val="40"/>
          <w:vertAlign w:val="subscript"/>
          <w:lang w:val="hu-HU"/>
        </w:rPr>
        <w:t>I</w:t>
      </w:r>
      <w:r w:rsidRPr="000953F0">
        <w:rPr>
          <w:rFonts w:ascii="Times New Roman" w:eastAsia="Verdana" w:hAnsi="Times New Roman" w:cs="Times New Roman"/>
          <w:sz w:val="72"/>
          <w:szCs w:val="40"/>
          <w:lang w:val="hu-HU"/>
        </w:rPr>
        <w:t>XIFY</w:t>
      </w:r>
      <w:r w:rsidRPr="000953F0">
        <w:rPr>
          <w:rFonts w:ascii="Times New Roman" w:hAnsi="Times New Roman" w:cs="Times New Roman"/>
          <w:sz w:val="180"/>
          <w:lang w:val="hu-HU"/>
        </w:rPr>
        <w:t xml:space="preserve"> </w:t>
      </w:r>
      <w:r w:rsidR="00265293" w:rsidRPr="000953F0">
        <w:rPr>
          <w:rFonts w:ascii="Times New Roman" w:hAnsi="Times New Roman" w:cs="Times New Roman"/>
          <w:sz w:val="72"/>
          <w:lang w:val="hu-HU"/>
        </w:rPr>
        <w:t>Dokumentáció</w:t>
      </w:r>
    </w:p>
    <w:p w:rsidR="00C6554A" w:rsidRPr="000953F0" w:rsidRDefault="00265293" w:rsidP="005734E0">
      <w:pPr>
        <w:pStyle w:val="Alcm"/>
        <w:rPr>
          <w:rFonts w:ascii="Times New Roman" w:hAnsi="Times New Roman" w:cs="Times New Roman"/>
          <w:sz w:val="28"/>
          <w:lang w:val="hu-HU"/>
        </w:rPr>
      </w:pPr>
      <w:r w:rsidRPr="000953F0">
        <w:rPr>
          <w:rFonts w:ascii="Times New Roman" w:hAnsi="Times New Roman" w:cs="Times New Roman"/>
          <w:sz w:val="28"/>
          <w:lang w:val="hu-HU"/>
        </w:rPr>
        <w:t>SPECIFIKÁCIÓ, RENDSZERTERV, TELEPÍTÉSI dokumentáció</w:t>
      </w:r>
    </w:p>
    <w:p w:rsidR="000953F0" w:rsidRPr="000953F0" w:rsidRDefault="00265293" w:rsidP="005734E0">
      <w:pPr>
        <w:pStyle w:val="ContactInfo"/>
        <w:rPr>
          <w:rFonts w:ascii="Times New Roman" w:hAnsi="Times New Roman" w:cs="Times New Roman"/>
          <w:sz w:val="32"/>
          <w:lang w:val="hu-HU"/>
        </w:rPr>
      </w:pPr>
      <w:r w:rsidRPr="000953F0">
        <w:rPr>
          <w:rFonts w:ascii="Times New Roman" w:hAnsi="Times New Roman" w:cs="Times New Roman"/>
          <w:sz w:val="32"/>
          <w:lang w:val="hu-HU"/>
        </w:rPr>
        <w:t>Bordács Gergő (KJB0VB)</w:t>
      </w:r>
      <w:r w:rsidR="003578BD" w:rsidRPr="000953F0">
        <w:rPr>
          <w:rFonts w:ascii="Times New Roman" w:hAnsi="Times New Roman" w:cs="Times New Roman"/>
          <w:sz w:val="32"/>
          <w:lang w:val="hu-HU"/>
        </w:rPr>
        <w:t xml:space="preserve"> – Hegedüs Péter (LMZGU4)</w:t>
      </w:r>
      <w:r w:rsidR="000953F0" w:rsidRPr="000953F0">
        <w:rPr>
          <w:rFonts w:ascii="Times New Roman" w:hAnsi="Times New Roman" w:cs="Times New Roman"/>
          <w:sz w:val="32"/>
          <w:lang w:val="hu-HU"/>
        </w:rPr>
        <w:t xml:space="preserve"> </w:t>
      </w:r>
    </w:p>
    <w:p w:rsidR="00C6554A" w:rsidRPr="009B6435" w:rsidRDefault="003578BD" w:rsidP="005734E0">
      <w:pPr>
        <w:pStyle w:val="ContactInfo"/>
        <w:rPr>
          <w:rFonts w:ascii="Times New Roman" w:hAnsi="Times New Roman" w:cs="Times New Roman"/>
          <w:lang w:val="hu-HU"/>
        </w:rPr>
      </w:pPr>
      <w:r w:rsidRPr="000953F0">
        <w:rPr>
          <w:rFonts w:ascii="Times New Roman" w:hAnsi="Times New Roman" w:cs="Times New Roman"/>
          <w:sz w:val="32"/>
          <w:lang w:val="hu-HU"/>
        </w:rPr>
        <w:t>Szoftverarchitektúrák</w:t>
      </w:r>
      <w:r w:rsidR="00C6554A" w:rsidRPr="000953F0">
        <w:rPr>
          <w:rFonts w:ascii="Times New Roman" w:hAnsi="Times New Roman" w:cs="Times New Roman"/>
          <w:sz w:val="32"/>
          <w:lang w:val="hu-HU"/>
        </w:rPr>
        <w:t xml:space="preserve"> | </w:t>
      </w:r>
      <w:r w:rsidRPr="000953F0">
        <w:rPr>
          <w:rFonts w:ascii="Times New Roman" w:hAnsi="Times New Roman" w:cs="Times New Roman"/>
          <w:sz w:val="32"/>
          <w:lang w:val="hu-HU"/>
        </w:rPr>
        <w:t>2016.11.20.</w:t>
      </w:r>
      <w:r w:rsidR="00C6554A" w:rsidRPr="009B6435">
        <w:rPr>
          <w:rFonts w:ascii="Times New Roman" w:hAnsi="Times New Roman" w:cs="Times New Roman"/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595959" w:themeColor="text1" w:themeTint="A6"/>
          <w:sz w:val="22"/>
          <w:szCs w:val="22"/>
          <w:lang w:val="hu-HU"/>
        </w:rPr>
        <w:id w:val="-1825266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152E" w:rsidRPr="00F92135" w:rsidRDefault="00815945" w:rsidP="00A20D61">
          <w:pPr>
            <w:pStyle w:val="Tartalomjegyzkcmsora"/>
            <w:jc w:val="both"/>
            <w:rPr>
              <w:rFonts w:ascii="Times New Roman" w:hAnsi="Times New Roman" w:cs="Times New Roman"/>
              <w:sz w:val="40"/>
              <w:lang w:val="hu-HU"/>
            </w:rPr>
          </w:pPr>
          <w:r w:rsidRPr="00F92135">
            <w:rPr>
              <w:rFonts w:ascii="Times New Roman" w:hAnsi="Times New Roman" w:cs="Times New Roman"/>
              <w:sz w:val="40"/>
              <w:lang w:val="hu-HU"/>
            </w:rPr>
            <w:t>Tartalomjegyzék</w:t>
          </w:r>
        </w:p>
        <w:p w:rsidR="00F92135" w:rsidRPr="00F92135" w:rsidRDefault="000F152E">
          <w:pPr>
            <w:pStyle w:val="TJ1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r w:rsidRPr="00F92135">
            <w:rPr>
              <w:rFonts w:ascii="Times New Roman" w:hAnsi="Times New Roman" w:cs="Times New Roman"/>
              <w:sz w:val="28"/>
              <w:lang w:val="hu-HU"/>
            </w:rPr>
            <w:fldChar w:fldCharType="begin"/>
          </w:r>
          <w:r w:rsidRPr="00F92135">
            <w:rPr>
              <w:rFonts w:ascii="Times New Roman" w:hAnsi="Times New Roman" w:cs="Times New Roman"/>
              <w:sz w:val="28"/>
              <w:lang w:val="hu-HU"/>
            </w:rPr>
            <w:instrText xml:space="preserve"> TOC \o "1-3" \h \z \u </w:instrText>
          </w:r>
          <w:r w:rsidRPr="00F92135">
            <w:rPr>
              <w:rFonts w:ascii="Times New Roman" w:hAnsi="Times New Roman" w:cs="Times New Roman"/>
              <w:sz w:val="28"/>
              <w:lang w:val="hu-HU"/>
            </w:rPr>
            <w:fldChar w:fldCharType="separate"/>
          </w:r>
          <w:hyperlink w:anchor="_Toc467875028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Specifikáció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_Toc467875028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29" w:history="1">
            <w:r w:rsidR="00F92135" w:rsidRPr="00F92135">
              <w:rPr>
                <w:rStyle w:val="Hiperhivatkozs"/>
                <w:rFonts w:ascii="Times New Roman" w:eastAsia="Verdana" w:hAnsi="Times New Roman" w:cs="Times New Roman"/>
                <w:noProof/>
                <w:sz w:val="24"/>
                <w:lang w:val="hu-HU"/>
              </w:rPr>
              <w:t>Feladatkiírás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_Toc467875029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0" w:history="1">
            <w:r w:rsidR="00F92135" w:rsidRPr="00F92135">
              <w:rPr>
                <w:rStyle w:val="Hiperhivatkozs"/>
                <w:rFonts w:ascii="Times New Roman" w:eastAsia="Verdana" w:hAnsi="Times New Roman" w:cs="Times New Roman"/>
                <w:noProof/>
                <w:sz w:val="24"/>
                <w:lang w:val="hu-HU"/>
              </w:rPr>
              <w:t>A fejlesztői csapat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_Toc467875030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1" w:history="1">
            <w:r w:rsidR="00F92135" w:rsidRPr="00F92135">
              <w:rPr>
                <w:rStyle w:val="Hiperhivatkozs"/>
                <w:rFonts w:ascii="Times New Roman" w:eastAsia="Verdana" w:hAnsi="Times New Roman" w:cs="Times New Roman"/>
                <w:noProof/>
                <w:sz w:val="24"/>
                <w:lang w:val="hu-HU"/>
              </w:rPr>
              <w:t>Részletes feladatleírás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_Toc467875031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3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2" w:history="1">
            <w:r w:rsidR="00F92135" w:rsidRPr="00F92135">
              <w:rPr>
                <w:rStyle w:val="Hiperhivatkozs"/>
                <w:rFonts w:ascii="Times New Roman" w:eastAsia="Verdana" w:hAnsi="Times New Roman" w:cs="Times New Roman"/>
                <w:noProof/>
                <w:sz w:val="24"/>
                <w:lang w:val="hu-HU"/>
              </w:rPr>
              <w:t>Technikai paraméterek, architektúra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_Toc467875032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4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1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3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Rendszerterv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_Toc467875033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6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4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Áttekintés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_Toc467875034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6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5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Backend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_Toc467875035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11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3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6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Spotify Web API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_Toc467875036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11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3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7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Modelek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_Toc467875037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16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3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8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Kontrollerek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_Toc467875038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19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9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Frontend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_Toc467875039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21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40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Azure Web Sites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_Toc467875040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27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41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Security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_Toc467875041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27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42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GitHub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_Toc467875042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27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1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43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Telepítési dokumentáció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_Toc467875043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27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872315">
          <w:pPr>
            <w:pStyle w:val="TJ1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44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Továbbfejlesztési lehetőségek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_Toc467875044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27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0F152E" w:rsidRPr="009B6435" w:rsidRDefault="000F152E" w:rsidP="00A20D61">
          <w:pPr>
            <w:jc w:val="both"/>
            <w:rPr>
              <w:rFonts w:ascii="Times New Roman" w:hAnsi="Times New Roman" w:cs="Times New Roman"/>
              <w:lang w:val="hu-HU"/>
            </w:rPr>
          </w:pPr>
          <w:r w:rsidRPr="00F92135">
            <w:rPr>
              <w:rFonts w:ascii="Times New Roman" w:hAnsi="Times New Roman" w:cs="Times New Roman"/>
              <w:b/>
              <w:bCs/>
              <w:sz w:val="28"/>
              <w:lang w:val="hu-HU"/>
            </w:rPr>
            <w:fldChar w:fldCharType="end"/>
          </w:r>
        </w:p>
      </w:sdtContent>
    </w:sdt>
    <w:p w:rsidR="007409AE" w:rsidRPr="009B6435" w:rsidRDefault="007409AE" w:rsidP="00A20D61">
      <w:pPr>
        <w:pStyle w:val="Cmsor1"/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521A75" w:rsidRPr="009B6435" w:rsidRDefault="00521A75" w:rsidP="00A20D61">
      <w:pPr>
        <w:jc w:val="both"/>
        <w:rPr>
          <w:rFonts w:ascii="Times New Roman" w:hAnsi="Times New Roman" w:cs="Times New Roman"/>
          <w:lang w:val="hu-HU"/>
        </w:rPr>
      </w:pPr>
    </w:p>
    <w:p w:rsidR="00673832" w:rsidRPr="00A85ABE" w:rsidRDefault="000F152E" w:rsidP="00A20D61">
      <w:pPr>
        <w:pStyle w:val="Cmsor1"/>
        <w:tabs>
          <w:tab w:val="left" w:pos="5505"/>
        </w:tabs>
        <w:jc w:val="both"/>
        <w:rPr>
          <w:rFonts w:ascii="Times New Roman" w:hAnsi="Times New Roman" w:cs="Times New Roman"/>
          <w:sz w:val="36"/>
          <w:lang w:val="hu-HU"/>
        </w:rPr>
      </w:pPr>
      <w:bookmarkStart w:id="5" w:name="_Toc467875028"/>
      <w:r w:rsidRPr="00A85ABE">
        <w:rPr>
          <w:rFonts w:ascii="Times New Roman" w:hAnsi="Times New Roman" w:cs="Times New Roman"/>
          <w:sz w:val="36"/>
          <w:lang w:val="hu-HU"/>
        </w:rPr>
        <w:lastRenderedPageBreak/>
        <w:t>Specifikáció</w:t>
      </w:r>
      <w:bookmarkEnd w:id="5"/>
      <w:r w:rsidR="00D62734" w:rsidRPr="00A85ABE">
        <w:rPr>
          <w:rFonts w:ascii="Times New Roman" w:hAnsi="Times New Roman" w:cs="Times New Roman"/>
          <w:sz w:val="36"/>
          <w:lang w:val="hu-HU"/>
        </w:rPr>
        <w:tab/>
      </w:r>
    </w:p>
    <w:p w:rsidR="00771BA0" w:rsidRPr="00A85ABE" w:rsidRDefault="00C9219D" w:rsidP="00A85ABE">
      <w:pPr>
        <w:pStyle w:val="Cmsor2"/>
        <w:rPr>
          <w:rFonts w:ascii="Times New Roman" w:hAnsi="Times New Roman" w:cs="Times New Roman"/>
          <w:lang w:val="hu-HU"/>
        </w:rPr>
      </w:pPr>
      <w:bookmarkStart w:id="6" w:name="_Toc467875029"/>
      <w:r w:rsidRPr="00D77883">
        <w:rPr>
          <w:rFonts w:ascii="Times New Roman" w:eastAsia="Verdana" w:hAnsi="Times New Roman" w:cs="Times New Roman"/>
          <w:sz w:val="28"/>
          <w:lang w:val="hu-HU"/>
        </w:rPr>
        <w:t>Feladatkiírás</w:t>
      </w:r>
      <w:bookmarkEnd w:id="6"/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>Az alkalmazás legyen képes több Spotify playlist (lejátszási lista) alapján összeállítani egy valószínűleg minden résztve</w:t>
      </w:r>
      <w:r w:rsidR="007803CE"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>vő számára elfogadható playlist</w:t>
      </w:r>
      <w:r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 xml:space="preserve">et (pl. metszetképzéssel). Az így létrehozott </w:t>
      </w:r>
      <w:proofErr w:type="spellStart"/>
      <w:r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>playlist-et</w:t>
      </w:r>
      <w:proofErr w:type="spellEnd"/>
      <w:r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 xml:space="preserve"> legyen lehetőség elmenteni az alkalmazást használó user Spotify fiókjába. A felhasználni kívánt playlisteket a felhasználók a playlist URL-je, vagy egy Spotify </w:t>
      </w:r>
      <w:proofErr w:type="spellStart"/>
      <w:r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>usernév</w:t>
      </w:r>
      <w:proofErr w:type="spellEnd"/>
      <w:r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 xml:space="preserve"> segítségével a playlistek lekérése után tudják megadni. Fontos, hogy az alkalmazás egyszerű felületen, könnyen kezelhető legyen, több platformon. Bővebb leírás a Részletes feladatleírás részben található. 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>Az alkalmazás a MaiXIFY projekt-nevet kapta, így a továbbiakban az ilyen nevű hivatkozások alatt a házibuli playlist összeállító rendszert értjük.</w:t>
      </w:r>
    </w:p>
    <w:p w:rsidR="00673832" w:rsidRPr="00A85ABE" w:rsidRDefault="00673832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7" w:name="_oufds376nwvf" w:colFirst="0" w:colLast="0"/>
      <w:bookmarkStart w:id="8" w:name="_Toc467875030"/>
      <w:bookmarkEnd w:id="7"/>
      <w:r w:rsidRPr="00A85ABE">
        <w:rPr>
          <w:rFonts w:ascii="Times New Roman" w:eastAsia="Verdana" w:hAnsi="Times New Roman" w:cs="Times New Roman"/>
          <w:sz w:val="28"/>
          <w:lang w:val="hu-HU"/>
        </w:rPr>
        <w:t>A fejlesztői csapat</w:t>
      </w:r>
      <w:bookmarkEnd w:id="8"/>
      <w:r w:rsidRPr="00A85ABE">
        <w:rPr>
          <w:rFonts w:ascii="Times New Roman" w:eastAsia="Verdana" w:hAnsi="Times New Roman" w:cs="Times New Roman"/>
          <w:sz w:val="28"/>
          <w:lang w:val="hu-HU"/>
        </w:rPr>
        <w:t xml:space="preserve"> </w:t>
      </w:r>
    </w:p>
    <w:p w:rsidR="00673832" w:rsidRPr="00A85ABE" w:rsidRDefault="00673832" w:rsidP="00F045B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A csapat tagjai: 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673832" w:rsidRPr="00A85ABE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b/>
                <w:sz w:val="24"/>
                <w:lang w:val="hu-HU"/>
              </w:rPr>
              <w:t>Név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b/>
                <w:sz w:val="24"/>
                <w:lang w:val="hu-HU"/>
              </w:rPr>
              <w:t>Neptun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b/>
                <w:sz w:val="24"/>
                <w:lang w:val="hu-HU"/>
              </w:rPr>
              <w:t>E-mail</w:t>
            </w:r>
          </w:p>
        </w:tc>
      </w:tr>
      <w:tr w:rsidR="00673832" w:rsidRPr="00A85ABE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Bordács Gergő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KJB0VB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gerawba@hotmail.com</w:t>
            </w:r>
          </w:p>
        </w:tc>
      </w:tr>
      <w:tr w:rsidR="00673832" w:rsidRPr="00A85ABE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Hegedüs Péter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LMZGU4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hegedus21@gmail.com</w:t>
            </w:r>
          </w:p>
        </w:tc>
      </w:tr>
    </w:tbl>
    <w:p w:rsidR="00673832" w:rsidRPr="00A85ABE" w:rsidRDefault="00673832" w:rsidP="00A20D6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673832" w:rsidRPr="00A85ABE" w:rsidRDefault="00673832" w:rsidP="00A20D61">
      <w:pPr>
        <w:spacing w:line="360" w:lineRule="auto"/>
        <w:ind w:firstLine="720"/>
        <w:jc w:val="both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 csapat kis létszámának következtében, valamint az egyenlőség biztosításának érdekében nem osztottunk ki külön szerepeket a csapaton belül.</w:t>
      </w:r>
    </w:p>
    <w:p w:rsidR="00F045B1" w:rsidRPr="00A85ABE" w:rsidRDefault="00F045B1" w:rsidP="00A20D61">
      <w:pPr>
        <w:spacing w:line="360" w:lineRule="auto"/>
        <w:ind w:firstLine="720"/>
        <w:jc w:val="both"/>
        <w:rPr>
          <w:rFonts w:ascii="Times New Roman" w:eastAsia="Verdana" w:hAnsi="Times New Roman" w:cs="Times New Roman"/>
          <w:sz w:val="24"/>
          <w:lang w:val="hu-HU"/>
        </w:rPr>
      </w:pPr>
    </w:p>
    <w:p w:rsidR="00F045B1" w:rsidRPr="00A85ABE" w:rsidRDefault="00F045B1" w:rsidP="00A20D6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673832" w:rsidRPr="00A85ABE" w:rsidRDefault="00673832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9" w:name="_gd9kz8srwdmn" w:colFirst="0" w:colLast="0"/>
      <w:bookmarkStart w:id="10" w:name="_Toc467875031"/>
      <w:bookmarkEnd w:id="9"/>
      <w:r w:rsidRPr="00A85ABE">
        <w:rPr>
          <w:rFonts w:ascii="Times New Roman" w:eastAsia="Verdana" w:hAnsi="Times New Roman" w:cs="Times New Roman"/>
          <w:sz w:val="28"/>
          <w:lang w:val="hu-HU"/>
        </w:rPr>
        <w:lastRenderedPageBreak/>
        <w:t>Részletes feladatleírás</w:t>
      </w:r>
      <w:bookmarkEnd w:id="10"/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A feladat célja egy webalkalmazás létrehozása, ami lehetővé teszi Spotify lejátszási listák generálását előre megadott Spotify lejátszási listák felhasználásával. 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alkalmazásnak a legtöbb népszerű webes böngészőben futnia kell, továbbá platform függetlennek kell lennie (egy asztali számítógépen ugyanúgy lehessen használni, mint egy mobil eszközön).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 használatakor egy felhasználó a következő módon adhatja meg a lejátszási listát (listákat), amiket az alkalmazás figyelembe vesz a közös lejátszási lista generálásakor:</w:t>
      </w:r>
    </w:p>
    <w:p w:rsidR="00673832" w:rsidRPr="00A85ABE" w:rsidRDefault="00673832" w:rsidP="00A20D61">
      <w:pPr>
        <w:numPr>
          <w:ilvl w:val="0"/>
          <w:numId w:val="16"/>
        </w:numPr>
        <w:spacing w:before="200" w:after="0" w:line="360" w:lineRule="auto"/>
        <w:ind w:hanging="360"/>
        <w:jc w:val="both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közvetlenül megadja a lejátszási lista azonosítóját, URL-jét, VAGY</w:t>
      </w:r>
    </w:p>
    <w:p w:rsidR="00673832" w:rsidRPr="00A85ABE" w:rsidRDefault="00673832" w:rsidP="00A20D61">
      <w:pPr>
        <w:numPr>
          <w:ilvl w:val="0"/>
          <w:numId w:val="16"/>
        </w:numPr>
        <w:spacing w:before="200" w:after="0" w:line="360" w:lineRule="auto"/>
        <w:ind w:hanging="360"/>
        <w:jc w:val="both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megad egy Spotify felhasználónevet, majd a Spotify felhasználó lejátszási listái közül kiválasztja a releváns listákat.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 legfeljebb 100 db lejátszási listát képes figyelembe venni a közös lejátszási lista elkészítésekor.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 használatakor a következő beállításokat végezheti el a felhasználó:</w:t>
      </w:r>
    </w:p>
    <w:p w:rsidR="00673832" w:rsidRPr="00A85ABE" w:rsidRDefault="008C3C8B" w:rsidP="008C3C8B">
      <w:pPr>
        <w:numPr>
          <w:ilvl w:val="0"/>
          <w:numId w:val="17"/>
        </w:numPr>
        <w:spacing w:before="200" w:after="0" w:line="360" w:lineRule="auto"/>
        <w:ind w:hanging="360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hAnsi="Times New Roman" w:cs="Times New Roman"/>
          <w:sz w:val="24"/>
          <w:lang w:val="hu-HU"/>
        </w:rPr>
        <w:t xml:space="preserve">Küszöbérték (Threshold) </w:t>
      </w:r>
      <w:r w:rsidR="00673832" w:rsidRPr="00A85ABE">
        <w:rPr>
          <w:rFonts w:ascii="Times New Roman" w:hAnsi="Times New Roman" w:cs="Times New Roman"/>
          <w:sz w:val="24"/>
          <w:lang w:val="hu-HU"/>
        </w:rPr>
        <w:t>beállítása:</w:t>
      </w:r>
      <w:r w:rsidR="00673832" w:rsidRPr="00A85ABE">
        <w:rPr>
          <w:rFonts w:ascii="Times New Roman" w:eastAsia="Verdana" w:hAnsi="Times New Roman" w:cs="Times New Roman"/>
          <w:sz w:val="24"/>
          <w:lang w:val="hu-HU"/>
        </w:rPr>
        <w:br/>
        <w:t>egy százalékos érték (0-100%), ha a megadott lejátszási listák közül egy zeneszám a listák beállított küszöbérték százaléknál nagyobb részében benne van, akkor a zeneszám bekerül a generált közös lejátszási listába, egyébként nem kerül be.</w:t>
      </w:r>
    </w:p>
    <w:p w:rsidR="00673832" w:rsidRPr="00A85ABE" w:rsidRDefault="00673832" w:rsidP="008C3C8B">
      <w:pPr>
        <w:numPr>
          <w:ilvl w:val="0"/>
          <w:numId w:val="17"/>
        </w:numPr>
        <w:spacing w:before="200" w:after="0" w:line="360" w:lineRule="auto"/>
        <w:ind w:hanging="360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Javasolt zenék engedélyezése: </w:t>
      </w:r>
      <w:r w:rsidRPr="00A85ABE">
        <w:rPr>
          <w:rFonts w:ascii="Times New Roman" w:eastAsia="Verdana" w:hAnsi="Times New Roman" w:cs="Times New Roman"/>
          <w:sz w:val="24"/>
          <w:lang w:val="hu-HU"/>
        </w:rPr>
        <w:br/>
        <w:t>ha a megadott lejátszási listákban nem szerepel olyan zeneszám, ami közös lenne a lejátszási listákban (illetve a küszöbérték alapján sem kerülne be), akkor a közös lejátszási lista generálásakor az alkalmazás azt veszi figyelembe, hogy a különböző lejátszási listákon melyek a hasonló zeneszámok (stílus, előadó stb.).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lastRenderedPageBreak/>
        <w:t>A megadott lejátszási listák és a beállítások alapján az alkalmazás olyan lejátszási listát hoz létre, ahol a legtöbb olyan zeneszám szerepel, amit a fentiek alapján a legtöbb felhasználó szívesen hallgat.</w:t>
      </w:r>
    </w:p>
    <w:p w:rsidR="00673832" w:rsidRPr="00A85ABE" w:rsidRDefault="00673832" w:rsidP="008C3C8B">
      <w:pPr>
        <w:spacing w:before="200" w:line="360" w:lineRule="auto"/>
        <w:ind w:firstLine="720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A kapott lejátszási listában szereplő zeneszámokat különböző, előre beállított szempontok alapján lehet rendezni: </w:t>
      </w:r>
      <w:r w:rsidRPr="00A85ABE">
        <w:rPr>
          <w:rFonts w:ascii="Times New Roman" w:eastAsia="Verdana" w:hAnsi="Times New Roman" w:cs="Times New Roman"/>
          <w:sz w:val="24"/>
          <w:lang w:val="hu-HU"/>
        </w:rPr>
        <w:br/>
      </w:r>
      <w:r w:rsidRPr="00A85ABE">
        <w:rPr>
          <w:rFonts w:ascii="Times New Roman" w:eastAsia="Verdana" w:hAnsi="Times New Roman" w:cs="Times New Roman"/>
          <w:sz w:val="24"/>
          <w:lang w:val="hu-HU"/>
        </w:rPr>
        <w:tab/>
        <w:t>legtöbb találat/hasonló stílus/véletlenszerű.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 lista generálása után a felhasználónak lehetősége van a lejátszási lista elmentésére, adott néven a saját Spotify fiókjába. Ehhez azonosítania kell a felhasználónak magát a Spotify rendszerbe.</w:t>
      </w:r>
    </w:p>
    <w:p w:rsidR="00673832" w:rsidRPr="00A85ABE" w:rsidRDefault="00673832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11" w:name="_caery8wiqp5j" w:colFirst="0" w:colLast="0"/>
      <w:bookmarkStart w:id="12" w:name="_Toc467875032"/>
      <w:bookmarkEnd w:id="11"/>
      <w:r w:rsidRPr="00A85ABE">
        <w:rPr>
          <w:rFonts w:ascii="Times New Roman" w:eastAsia="Verdana" w:hAnsi="Times New Roman" w:cs="Times New Roman"/>
          <w:sz w:val="28"/>
          <w:lang w:val="hu-HU"/>
        </w:rPr>
        <w:t>Technikai paraméterek, architektúra</w:t>
      </w:r>
      <w:bookmarkEnd w:id="12"/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 az ASP</w:t>
      </w:r>
      <w:proofErr w:type="gramStart"/>
      <w:r w:rsidRPr="00A85ABE">
        <w:rPr>
          <w:rFonts w:ascii="Times New Roman" w:eastAsia="Verdana" w:hAnsi="Times New Roman" w:cs="Times New Roman"/>
          <w:sz w:val="24"/>
          <w:lang w:val="hu-HU"/>
        </w:rPr>
        <w:t>.NET</w:t>
      </w:r>
      <w:proofErr w:type="gramEnd"/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 platformon fog futni, ehhez egy megfelelő kiszolgáló szükséges: ilyen például egy dedikált IIS (Internet Information Services) webszerver, vagy a mai trendek szerinti webalkalmazás hosztolás a felhőben (pl. Microsoft Azure) - mi ez utóbbi fogjuk használni. Magát a szolgáltatást azonban bármilyen operációs rendszeren lehet majd használni (Windows/Linux/Mac OS X stb.), hiszen annak eléréséhez mindössze egy webböngésző (és természetesen internet kapcsolat) szükséges. 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 szoftver klasszikus kliens-szerver architektúrájú lesz, melyben a vékony kliens (azaz a böngésző) HTTP kérésekkel fordul a szerverhez, mely megvalósítja az alkalmazás üzleti logikáját, és a Spotify Web API-ját felhasználva válaszol a kérésre. Az alkalmazás a 2016 nyarán megjelent  ASP</w:t>
      </w:r>
      <w:proofErr w:type="gramStart"/>
      <w:r w:rsidRPr="00A85ABE">
        <w:rPr>
          <w:rFonts w:ascii="Times New Roman" w:eastAsia="Verdana" w:hAnsi="Times New Roman" w:cs="Times New Roman"/>
          <w:sz w:val="24"/>
          <w:lang w:val="hu-HU"/>
        </w:rPr>
        <w:t>.NET</w:t>
      </w:r>
      <w:proofErr w:type="gramEnd"/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 Core web frameworkre fog épülni, mely az ASP.NET MVC, WebAPI és Web Pages technológiáit “ötvözi”.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Az alkalmazásnak két jól elkülöníthető és különböző felelősségű rétege lesz: 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- az </w:t>
      </w:r>
      <w:r w:rsidRPr="00A85ABE">
        <w:rPr>
          <w:rFonts w:ascii="Times New Roman" w:eastAsia="Verdana" w:hAnsi="Times New Roman" w:cs="Times New Roman"/>
          <w:b/>
          <w:sz w:val="24"/>
          <w:lang w:val="hu-HU"/>
        </w:rPr>
        <w:t>üzleti logika</w:t>
      </w: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 (vezérlési réteg) C# nyelven kerül implementálásra, és a fent említetteknek megfelelően a Spotify Web API-ját fogja felhasználni, mely segítségével képes lesz playlistekhez, zeneszámokhoz (és az ezek információhoz) hozzáférni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lastRenderedPageBreak/>
        <w:t xml:space="preserve">- a </w:t>
      </w:r>
      <w:r w:rsidRPr="00A85ABE">
        <w:rPr>
          <w:rFonts w:ascii="Times New Roman" w:eastAsia="Verdana" w:hAnsi="Times New Roman" w:cs="Times New Roman"/>
          <w:b/>
          <w:sz w:val="24"/>
          <w:lang w:val="hu-HU"/>
        </w:rPr>
        <w:t xml:space="preserve">megjelenítés </w:t>
      </w: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az alkalmazás webes mivoltából fakadóan egy </w:t>
      </w:r>
      <w:proofErr w:type="spellStart"/>
      <w:r w:rsidRPr="00A85ABE">
        <w:rPr>
          <w:rFonts w:ascii="Times New Roman" w:eastAsia="Verdana" w:hAnsi="Times New Roman" w:cs="Times New Roman"/>
          <w:sz w:val="24"/>
          <w:lang w:val="hu-HU"/>
        </w:rPr>
        <w:t>webböngészőben</w:t>
      </w:r>
      <w:proofErr w:type="spellEnd"/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 történik: a felhasználói felület kialakítása során reszponzivitásra törekszünk, így a Bootstrap front-end keretrendszert is felhasználjuk.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Ezen felül, a kliens oldalon szükség szerint JavaScript-et (és/vagy különböző JS könyvtárakat, pl. JQuery) is alkalmazunk az interaktív/reszponzív működés eléréséhez.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Mivel a</w:t>
      </w:r>
      <w:r w:rsidR="001512E5" w:rsidRPr="00A85ABE">
        <w:rPr>
          <w:rFonts w:ascii="Times New Roman" w:eastAsia="Verdana" w:hAnsi="Times New Roman" w:cs="Times New Roman"/>
          <w:sz w:val="24"/>
          <w:lang w:val="hu-HU"/>
        </w:rPr>
        <w:t xml:space="preserve"> felhasználók adatait, playlist</w:t>
      </w:r>
      <w:r w:rsidRPr="00A85ABE">
        <w:rPr>
          <w:rFonts w:ascii="Times New Roman" w:eastAsia="Verdana" w:hAnsi="Times New Roman" w:cs="Times New Roman"/>
          <w:sz w:val="24"/>
          <w:lang w:val="hu-HU"/>
        </w:rPr>
        <w:t>jeit stb.-t a Spotify API-ján keresztül érjük el, így az alkalmazás megvalósításához nincsen szükség adatbázisra. Az</w:t>
      </w:r>
      <w:r w:rsidR="00DF0615" w:rsidRPr="00A85ABE">
        <w:rPr>
          <w:rFonts w:ascii="Times New Roman" w:eastAsia="Verdana" w:hAnsi="Times New Roman" w:cs="Times New Roman"/>
          <w:sz w:val="24"/>
          <w:lang w:val="hu-HU"/>
        </w:rPr>
        <w:t xml:space="preserve"> alkalmazás beállításait cookie</w:t>
      </w:r>
      <w:r w:rsidRPr="00A85ABE">
        <w:rPr>
          <w:rFonts w:ascii="Times New Roman" w:eastAsia="Verdana" w:hAnsi="Times New Roman" w:cs="Times New Roman"/>
          <w:sz w:val="24"/>
          <w:lang w:val="hu-HU"/>
        </w:rPr>
        <w:t>k (HTTP sütik) segítségével fogjuk a böngészőben tárolni és onnan betölteni, illetve a szervernek elküldeni.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Hasonló okok miatt nem szükséges kitünt</w:t>
      </w:r>
      <w:r w:rsidR="001058F1" w:rsidRPr="00A85ABE">
        <w:rPr>
          <w:rFonts w:ascii="Times New Roman" w:eastAsia="Verdana" w:hAnsi="Times New Roman" w:cs="Times New Roman"/>
          <w:sz w:val="24"/>
          <w:lang w:val="hu-HU"/>
        </w:rPr>
        <w:t>etett</w:t>
      </w: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 figyelmet fordítani a biztonsági kérdésekre sem: a felhasználók bejelentkezési adatait stb.-t is a Sp</w:t>
      </w:r>
      <w:bookmarkStart w:id="13" w:name="_GoBack"/>
      <w:bookmarkEnd w:id="13"/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otify </w:t>
      </w:r>
      <w:proofErr w:type="spellStart"/>
      <w:r w:rsidRPr="00A85ABE">
        <w:rPr>
          <w:rFonts w:ascii="Times New Roman" w:eastAsia="Verdana" w:hAnsi="Times New Roman" w:cs="Times New Roman"/>
          <w:sz w:val="24"/>
          <w:lang w:val="hu-HU"/>
        </w:rPr>
        <w:t>API-ja</w:t>
      </w:r>
      <w:proofErr w:type="spellEnd"/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 kezeli, így az ilyen és ehhez hasonló érzékeny adatokkal az alkalmazásunk nem kerül közvetlen kapcsolatba.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 architektúrája:</w:t>
      </w:r>
    </w:p>
    <w:p w:rsidR="00673832" w:rsidRPr="009B6435" w:rsidRDefault="00E86144" w:rsidP="008C3C8B">
      <w:pPr>
        <w:spacing w:before="200" w:line="360" w:lineRule="auto"/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4381500" cy="35661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79" cy="356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Pr="00323A75" w:rsidRDefault="000F152E" w:rsidP="00A20D61">
      <w:pPr>
        <w:pStyle w:val="Cmsor1"/>
        <w:jc w:val="both"/>
        <w:rPr>
          <w:rFonts w:ascii="Times New Roman" w:hAnsi="Times New Roman" w:cs="Times New Roman"/>
          <w:sz w:val="36"/>
          <w:lang w:val="hu-HU"/>
        </w:rPr>
      </w:pPr>
      <w:bookmarkStart w:id="14" w:name="_Toc467875033"/>
      <w:r w:rsidRPr="00323A75">
        <w:rPr>
          <w:rFonts w:ascii="Times New Roman" w:hAnsi="Times New Roman" w:cs="Times New Roman"/>
          <w:sz w:val="36"/>
          <w:lang w:val="hu-HU"/>
        </w:rPr>
        <w:lastRenderedPageBreak/>
        <w:t>Rendszerterv</w:t>
      </w:r>
      <w:bookmarkEnd w:id="14"/>
    </w:p>
    <w:p w:rsidR="00CF6C2E" w:rsidRPr="00323A75" w:rsidRDefault="003C6998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 xml:space="preserve">Az alábbiakban a MaiXIFY webalkalmazás architektúrája, komponensei, működése kerül részletezésre. Először a teljes alkalmazást vizsgáljuk figyelembe véve az </w:t>
      </w:r>
      <w:proofErr w:type="gramStart"/>
      <w:r w:rsidRPr="00323A75">
        <w:rPr>
          <w:rFonts w:ascii="Times New Roman" w:hAnsi="Times New Roman" w:cs="Times New Roman"/>
          <w:sz w:val="24"/>
          <w:lang w:val="hu-HU"/>
        </w:rPr>
        <w:t>alkalmazott</w:t>
      </w:r>
      <w:proofErr w:type="gramEnd"/>
      <w:r w:rsidRPr="00323A75">
        <w:rPr>
          <w:rFonts w:ascii="Times New Roman" w:hAnsi="Times New Roman" w:cs="Times New Roman"/>
          <w:sz w:val="24"/>
          <w:lang w:val="hu-HU"/>
        </w:rPr>
        <w:t xml:space="preserve"> technológiákat, architektúrális kérdéseket, mintákat, majd az egyes komponensek kerülnek ismertetésre.</w:t>
      </w:r>
    </w:p>
    <w:p w:rsidR="000F152E" w:rsidRPr="00323A75" w:rsidRDefault="000F152E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15" w:name="_Toc467875034"/>
      <w:r w:rsidRPr="00323A75">
        <w:rPr>
          <w:rFonts w:ascii="Times New Roman" w:hAnsi="Times New Roman" w:cs="Times New Roman"/>
          <w:sz w:val="28"/>
          <w:lang w:val="hu-HU"/>
        </w:rPr>
        <w:t>Áttekintés</w:t>
      </w:r>
      <w:bookmarkEnd w:id="15"/>
    </w:p>
    <w:p w:rsidR="000F152E" w:rsidRPr="00323A75" w:rsidRDefault="00E62C42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A</w:t>
      </w:r>
      <w:r w:rsidR="00B537EE" w:rsidRPr="00323A75">
        <w:rPr>
          <w:rFonts w:ascii="Times New Roman" w:hAnsi="Times New Roman" w:cs="Times New Roman"/>
          <w:sz w:val="24"/>
          <w:lang w:val="hu-HU"/>
        </w:rPr>
        <w:t>z alkalmazást ASP</w:t>
      </w:r>
      <w:proofErr w:type="gramStart"/>
      <w:r w:rsidR="00B537EE" w:rsidRPr="00323A75">
        <w:rPr>
          <w:rFonts w:ascii="Times New Roman" w:hAnsi="Times New Roman" w:cs="Times New Roman"/>
          <w:sz w:val="24"/>
          <w:lang w:val="hu-HU"/>
        </w:rPr>
        <w:t>.NET</w:t>
      </w:r>
      <w:proofErr w:type="gramEnd"/>
      <w:r w:rsidR="00B537EE" w:rsidRPr="00323A75">
        <w:rPr>
          <w:rFonts w:ascii="Times New Roman" w:hAnsi="Times New Roman" w:cs="Times New Roman"/>
          <w:sz w:val="24"/>
          <w:lang w:val="hu-HU"/>
        </w:rPr>
        <w:t xml:space="preserve"> platformon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 fejlesztett</w:t>
      </w:r>
      <w:r w:rsidR="00B537EE" w:rsidRPr="00323A75">
        <w:rPr>
          <w:rFonts w:ascii="Times New Roman" w:hAnsi="Times New Roman" w:cs="Times New Roman"/>
          <w:sz w:val="24"/>
          <w:lang w:val="hu-HU"/>
        </w:rPr>
        <w:t>ük</w:t>
      </w:r>
      <w:r w:rsidRPr="00323A75">
        <w:rPr>
          <w:rFonts w:ascii="Times New Roman" w:hAnsi="Times New Roman" w:cs="Times New Roman"/>
          <w:sz w:val="24"/>
          <w:lang w:val="hu-HU"/>
        </w:rPr>
        <w:t>, ASP.NET Core web framework segítségével. A keretrendszer fontos tulajdons</w:t>
      </w:r>
      <w:r w:rsidR="001024E6" w:rsidRPr="00323A75">
        <w:rPr>
          <w:rFonts w:ascii="Times New Roman" w:hAnsi="Times New Roman" w:cs="Times New Roman"/>
          <w:sz w:val="24"/>
          <w:lang w:val="hu-HU"/>
        </w:rPr>
        <w:t>ága, hogy segítségével MVC szer</w:t>
      </w:r>
      <w:r w:rsidRPr="00323A75">
        <w:rPr>
          <w:rFonts w:ascii="Times New Roman" w:hAnsi="Times New Roman" w:cs="Times New Roman"/>
          <w:sz w:val="24"/>
          <w:lang w:val="hu-HU"/>
        </w:rPr>
        <w:t>kezeti mintán alapuló alkalmazásokat lehet</w:t>
      </w:r>
      <w:r w:rsidR="00563B12" w:rsidRPr="00323A75">
        <w:rPr>
          <w:rFonts w:ascii="Times New Roman" w:hAnsi="Times New Roman" w:cs="Times New Roman"/>
          <w:sz w:val="24"/>
          <w:lang w:val="hu-HU"/>
        </w:rPr>
        <w:t xml:space="preserve"> fejleszteni, a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 </w:t>
      </w:r>
      <w:r w:rsidR="00222B7D" w:rsidRPr="00323A75">
        <w:rPr>
          <w:rFonts w:ascii="Times New Roman" w:hAnsi="Times New Roman" w:cs="Times New Roman"/>
          <w:sz w:val="24"/>
          <w:lang w:val="hu-HU"/>
        </w:rPr>
        <w:t xml:space="preserve">MaiXIFY webalkalmazás is ezen </w:t>
      </w:r>
      <w:r w:rsidRPr="00323A75">
        <w:rPr>
          <w:rFonts w:ascii="Times New Roman" w:hAnsi="Times New Roman" w:cs="Times New Roman"/>
          <w:sz w:val="24"/>
          <w:lang w:val="hu-HU"/>
        </w:rPr>
        <w:t>elv</w:t>
      </w:r>
      <w:r w:rsidR="00222B7D" w:rsidRPr="00323A75">
        <w:rPr>
          <w:rFonts w:ascii="Times New Roman" w:hAnsi="Times New Roman" w:cs="Times New Roman"/>
          <w:sz w:val="24"/>
          <w:lang w:val="hu-HU"/>
        </w:rPr>
        <w:t xml:space="preserve"> mentén </w:t>
      </w:r>
      <w:r w:rsidRPr="00323A75">
        <w:rPr>
          <w:rFonts w:ascii="Times New Roman" w:hAnsi="Times New Roman" w:cs="Times New Roman"/>
          <w:sz w:val="24"/>
          <w:lang w:val="hu-HU"/>
        </w:rPr>
        <w:t>működik.</w:t>
      </w:r>
    </w:p>
    <w:p w:rsidR="00E62C42" w:rsidRPr="00323A75" w:rsidRDefault="00E62C42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A specifikációban leírt funkcionalitások megvalósításához igénybe kell venni külső szolgáltatásokat. Spot</w:t>
      </w:r>
      <w:r w:rsidR="007D263F" w:rsidRPr="00323A75">
        <w:rPr>
          <w:rFonts w:ascii="Times New Roman" w:hAnsi="Times New Roman" w:cs="Times New Roman"/>
          <w:sz w:val="24"/>
          <w:lang w:val="hu-HU"/>
        </w:rPr>
        <w:t>i</w:t>
      </w:r>
      <w:r w:rsidRPr="00323A75">
        <w:rPr>
          <w:rFonts w:ascii="Times New Roman" w:hAnsi="Times New Roman" w:cs="Times New Roman"/>
          <w:sz w:val="24"/>
          <w:lang w:val="hu-HU"/>
        </w:rPr>
        <w:t>fy adatok lekéréséhez igénybe kell venni a Spotify web</w:t>
      </w:r>
      <w:r w:rsidR="003436F8" w:rsidRPr="00323A75">
        <w:rPr>
          <w:rFonts w:ascii="Times New Roman" w:hAnsi="Times New Roman" w:cs="Times New Roman"/>
          <w:sz w:val="24"/>
          <w:lang w:val="hu-HU"/>
        </w:rPr>
        <w:t>e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s szolgáltatását, a Spotify Web API-t. 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A szerveren futó MaiXIFY webalkalmazás ezért különböző adatokat cserél a Spotify Web </w:t>
      </w:r>
      <w:proofErr w:type="spellStart"/>
      <w:r w:rsidR="003436F8" w:rsidRPr="00323A75">
        <w:rPr>
          <w:rFonts w:ascii="Times New Roman" w:hAnsi="Times New Roman" w:cs="Times New Roman"/>
          <w:sz w:val="24"/>
          <w:lang w:val="hu-HU"/>
        </w:rPr>
        <w:t>API-n</w:t>
      </w:r>
      <w:proofErr w:type="spellEnd"/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keresztül a Spotify szerverrel. A kommunikáció a Spotify szerverrel REST alapon működik JSON formátumú üzenetek segítségével. Mivel több különböz</w:t>
      </w:r>
      <w:r w:rsidR="003D479D" w:rsidRPr="00323A75">
        <w:rPr>
          <w:rFonts w:ascii="Times New Roman" w:hAnsi="Times New Roman" w:cs="Times New Roman"/>
          <w:sz w:val="24"/>
          <w:lang w:val="hu-HU"/>
        </w:rPr>
        <w:t>ő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</w:t>
      </w:r>
      <w:r w:rsidR="00407498" w:rsidRPr="00323A75">
        <w:rPr>
          <w:rFonts w:ascii="Times New Roman" w:hAnsi="Times New Roman" w:cs="Times New Roman"/>
          <w:sz w:val="24"/>
          <w:lang w:val="hu-HU"/>
        </w:rPr>
        <w:t>Spotify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Web API végponttal történik a kommunikáció, célszerű a funkcionalitásoknak megfelelően az </w:t>
      </w:r>
      <w:proofErr w:type="spellStart"/>
      <w:r w:rsidR="003436F8" w:rsidRPr="00323A75">
        <w:rPr>
          <w:rFonts w:ascii="Times New Roman" w:hAnsi="Times New Roman" w:cs="Times New Roman"/>
          <w:sz w:val="24"/>
          <w:lang w:val="hu-HU"/>
        </w:rPr>
        <w:t>API-val</w:t>
      </w:r>
      <w:proofErr w:type="spellEnd"/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történő kommunikációt </w:t>
      </w:r>
      <w:proofErr w:type="spellStart"/>
      <w:r w:rsidR="00080D68" w:rsidRPr="00323A75">
        <w:rPr>
          <w:rFonts w:ascii="Times New Roman" w:hAnsi="Times New Roman" w:cs="Times New Roman"/>
          <w:sz w:val="24"/>
          <w:lang w:val="hu-HU"/>
        </w:rPr>
        <w:t>struktúrálni</w:t>
      </w:r>
      <w:proofErr w:type="spellEnd"/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az MVC alkalmazáson belül felhasználva </w:t>
      </w:r>
      <w:r w:rsidR="003436F8" w:rsidRPr="00323A75">
        <w:rPr>
          <w:rFonts w:ascii="Times New Roman" w:hAnsi="Times New Roman" w:cs="Times New Roman"/>
          <w:b/>
          <w:sz w:val="24"/>
          <w:lang w:val="hu-HU"/>
        </w:rPr>
        <w:t>Wrapper F</w:t>
      </w:r>
      <w:r w:rsidR="005036CE" w:rsidRPr="00323A75">
        <w:rPr>
          <w:rFonts w:ascii="Times New Roman" w:hAnsi="Times New Roman" w:cs="Times New Roman"/>
          <w:b/>
          <w:sz w:val="24"/>
          <w:lang w:val="hu-HU"/>
        </w:rPr>
        <w:t>ac</w:t>
      </w:r>
      <w:r w:rsidR="003436F8" w:rsidRPr="00323A75">
        <w:rPr>
          <w:rFonts w:ascii="Times New Roman" w:hAnsi="Times New Roman" w:cs="Times New Roman"/>
          <w:b/>
          <w:sz w:val="24"/>
          <w:lang w:val="hu-HU"/>
        </w:rPr>
        <w:t>ade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architektúrális mintát. Ez az </w:t>
      </w:r>
      <w:r w:rsidR="00A056E1" w:rsidRPr="00323A75">
        <w:rPr>
          <w:rFonts w:ascii="Times New Roman" w:hAnsi="Times New Roman" w:cs="Times New Roman"/>
          <w:sz w:val="24"/>
          <w:lang w:val="hu-HU"/>
        </w:rPr>
        <w:t>architektúrális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minta a </w:t>
      </w:r>
      <w:r w:rsidR="003436F8" w:rsidRPr="00323A75">
        <w:rPr>
          <w:rFonts w:ascii="Times New Roman" w:hAnsi="Times New Roman" w:cs="Times New Roman"/>
          <w:b/>
          <w:sz w:val="24"/>
          <w:lang w:val="hu-HU"/>
        </w:rPr>
        <w:t>Szolgáltatás hozzáférés és konfiguráció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</w:t>
      </w:r>
      <w:r w:rsidR="00A056E1" w:rsidRPr="00323A75">
        <w:rPr>
          <w:rFonts w:ascii="Times New Roman" w:hAnsi="Times New Roman" w:cs="Times New Roman"/>
          <w:sz w:val="24"/>
          <w:lang w:val="hu-HU"/>
        </w:rPr>
        <w:t>architektúrális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minták csoportjába tartozik, így </w:t>
      </w:r>
      <w:r w:rsidR="00572ADD" w:rsidRPr="00323A75">
        <w:rPr>
          <w:rFonts w:ascii="Times New Roman" w:hAnsi="Times New Roman" w:cs="Times New Roman"/>
          <w:sz w:val="24"/>
          <w:lang w:val="hu-HU"/>
        </w:rPr>
        <w:t>segítségével a Spotify szolgáltatáshoz való hozzáférést lehet hordozható és karbantartható objektumorientált osztályba szervezni.</w:t>
      </w:r>
    </w:p>
    <w:p w:rsidR="00572ADD" w:rsidRPr="00323A75" w:rsidRDefault="00DF4C15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>
        <w:rPr>
          <w:rFonts w:ascii="Times New Roman" w:hAnsi="Times New Roman" w:cs="Times New Roman"/>
          <w:b/>
          <w:sz w:val="24"/>
          <w:lang w:val="hu-HU"/>
        </w:rPr>
        <w:t>Spotify Web API Wrapper</w:t>
      </w:r>
    </w:p>
    <w:p w:rsidR="00572ADD" w:rsidRPr="00323A75" w:rsidRDefault="00572ADD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A Spotify Web API felhasználását két csoportba lehet sorolni:</w:t>
      </w:r>
    </w:p>
    <w:p w:rsidR="00572ADD" w:rsidRPr="00323A75" w:rsidRDefault="00572ADD" w:rsidP="00A20D6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Spotify-hoz történő csatlakozás, azonosítás</w:t>
      </w:r>
    </w:p>
    <w:p w:rsidR="00E219F5" w:rsidRPr="00323A75" w:rsidRDefault="00E219F5" w:rsidP="00A20D6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Spotify adatbázisból adatok lekérdezése</w:t>
      </w:r>
    </w:p>
    <w:p w:rsidR="00E219F5" w:rsidRPr="00323A75" w:rsidRDefault="00E219F5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Ehhez a két csoporthoz érdemes két külön csomagoló osztályt létrehozni. A hordozhatóságot és könnyen módosíthatóságot szem előtt tartva érdemes az egyes csoportokba tartozó függvényekhez interfészeket létrehozni és ezeket az interfészeket burkoló osztályokban megvalósítani.</w:t>
      </w:r>
    </w:p>
    <w:p w:rsidR="00E219F5" w:rsidRPr="00323A75" w:rsidRDefault="00E219F5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 xml:space="preserve">Létrehozunk tehát két interfészt a megfelelő csoportoknak: </w:t>
      </w:r>
      <w:r w:rsidRPr="00323A75">
        <w:rPr>
          <w:rFonts w:ascii="Times New Roman" w:hAnsi="Times New Roman" w:cs="Times New Roman"/>
          <w:i/>
          <w:sz w:val="24"/>
          <w:lang w:val="hu-HU"/>
        </w:rPr>
        <w:t>ISpotifyAuthorization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 Spotify-hoz </w:t>
      </w:r>
      <w:r w:rsidR="00A056E1" w:rsidRPr="00323A75">
        <w:rPr>
          <w:rFonts w:ascii="Times New Roman" w:hAnsi="Times New Roman" w:cs="Times New Roman"/>
          <w:sz w:val="24"/>
          <w:lang w:val="hu-HU"/>
        </w:rPr>
        <w:t>történő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 csatlakozáshoz és azonosításhoz a szerver felé, </w:t>
      </w:r>
      <w:r w:rsidR="00022B67" w:rsidRPr="00323A75">
        <w:rPr>
          <w:rFonts w:ascii="Times New Roman" w:hAnsi="Times New Roman" w:cs="Times New Roman"/>
          <w:i/>
          <w:sz w:val="24"/>
          <w:lang w:val="hu-HU"/>
        </w:rPr>
        <w:t>ISpotifyEndpointAccessor</w:t>
      </w:r>
      <w:r w:rsidR="00022B67" w:rsidRPr="00323A75">
        <w:rPr>
          <w:rFonts w:ascii="Times New Roman" w:hAnsi="Times New Roman" w:cs="Times New Roman"/>
          <w:sz w:val="24"/>
          <w:lang w:val="hu-HU"/>
        </w:rPr>
        <w:t xml:space="preserve"> Spotify adatbázisból történő adatok lekérdezéséhez.</w:t>
      </w:r>
    </w:p>
    <w:p w:rsidR="00022B67" w:rsidRPr="00323A75" w:rsidRDefault="00022B67" w:rsidP="00A20D61">
      <w:pPr>
        <w:ind w:firstLine="36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 xml:space="preserve">Az ezeket az interfészeket megvalósító burkoló osztályok: </w:t>
      </w:r>
      <w:r w:rsidRPr="00323A75">
        <w:rPr>
          <w:rFonts w:ascii="Times New Roman" w:hAnsi="Times New Roman" w:cs="Times New Roman"/>
          <w:i/>
          <w:sz w:val="24"/>
          <w:lang w:val="hu-HU"/>
        </w:rPr>
        <w:t>SpotifyAuthorization, SpotifyEndpointAccessor.</w:t>
      </w:r>
    </w:p>
    <w:p w:rsidR="005036CE" w:rsidRPr="00323A75" w:rsidRDefault="005036CE" w:rsidP="00A20D61">
      <w:pPr>
        <w:jc w:val="both"/>
        <w:rPr>
          <w:rFonts w:ascii="Times New Roman" w:hAnsi="Times New Roman" w:cs="Times New Roman"/>
          <w:i/>
          <w:sz w:val="24"/>
          <w:lang w:val="hu-HU"/>
        </w:rPr>
      </w:pPr>
    </w:p>
    <w:p w:rsidR="005036CE" w:rsidRPr="00323A75" w:rsidRDefault="005036CE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noProof/>
          <w:sz w:val="24"/>
          <w:lang w:val="hu-HU" w:eastAsia="hu-HU"/>
        </w:rPr>
        <w:drawing>
          <wp:anchor distT="0" distB="0" distL="114300" distR="114300" simplePos="0" relativeHeight="251658240" behindDoc="0" locked="0" layoutInCell="1" allowOverlap="1" wp14:anchorId="57AB981C" wp14:editId="6CF7528B">
            <wp:simplePos x="0" y="0"/>
            <wp:positionH relativeFrom="margin">
              <wp:align>center</wp:align>
            </wp:positionH>
            <wp:positionV relativeFrom="paragraph">
              <wp:posOffset>417195</wp:posOffset>
            </wp:positionV>
            <wp:extent cx="7277100" cy="3241040"/>
            <wp:effectExtent l="0" t="0" r="0" b="0"/>
            <wp:wrapSquare wrapText="bothSides"/>
            <wp:docPr id="8" name="Picture 8" descr="C:\Users\Peter Hegedus\AppData\Local\Microsoft\Windows\INetCacheContent.Word\MaiXIFY_WrapperFacadeSpotify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er Hegedus\AppData\Local\Microsoft\Windows\INetCacheContent.Word\MaiXIFY_WrapperFacadeSpotifyAu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A75">
        <w:rPr>
          <w:rFonts w:ascii="Times New Roman" w:hAnsi="Times New Roman" w:cs="Times New Roman"/>
          <w:sz w:val="24"/>
          <w:lang w:val="hu-HU"/>
        </w:rPr>
        <w:t xml:space="preserve">A </w:t>
      </w:r>
      <w:r w:rsidRPr="00323A75">
        <w:rPr>
          <w:rFonts w:ascii="Times New Roman" w:hAnsi="Times New Roman" w:cs="Times New Roman"/>
          <w:b/>
          <w:sz w:val="24"/>
          <w:lang w:val="hu-HU"/>
        </w:rPr>
        <w:t xml:space="preserve">Wrapper Facade </w:t>
      </w:r>
      <w:r w:rsidR="005A53A5" w:rsidRPr="00323A75">
        <w:rPr>
          <w:rFonts w:ascii="Times New Roman" w:hAnsi="Times New Roman" w:cs="Times New Roman"/>
          <w:sz w:val="24"/>
          <w:lang w:val="hu-HU"/>
        </w:rPr>
        <w:t>architektúrális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 minta megvalósításához tartozó osztálydiagram a Spotify-hoz történő csatlakozás, azonosítás csoporthoz a következőképpen néz ki:</w:t>
      </w:r>
    </w:p>
    <w:p w:rsidR="00685110" w:rsidRPr="009B6435" w:rsidRDefault="00685110" w:rsidP="00A20D61">
      <w:pPr>
        <w:jc w:val="both"/>
        <w:rPr>
          <w:rFonts w:ascii="Times New Roman" w:hAnsi="Times New Roman" w:cs="Times New Roman"/>
          <w:i/>
          <w:sz w:val="20"/>
          <w:szCs w:val="20"/>
          <w:lang w:val="hu-HU"/>
        </w:rPr>
      </w:pPr>
    </w:p>
    <w:p w:rsidR="00685110" w:rsidRPr="002A0FE0" w:rsidRDefault="00685110" w:rsidP="008C3C8B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2A0FE0">
        <w:rPr>
          <w:rFonts w:ascii="Times New Roman" w:hAnsi="Times New Roman" w:cs="Times New Roman"/>
          <w:i/>
          <w:sz w:val="24"/>
          <w:szCs w:val="24"/>
          <w:lang w:val="hu-HU"/>
        </w:rPr>
        <w:t>ábra: Wrapper F</w:t>
      </w:r>
      <w:r w:rsidR="00ED4B7A" w:rsidRPr="002A0FE0">
        <w:rPr>
          <w:rFonts w:ascii="Times New Roman" w:hAnsi="Times New Roman" w:cs="Times New Roman"/>
          <w:i/>
          <w:sz w:val="24"/>
          <w:szCs w:val="24"/>
          <w:lang w:val="hu-HU"/>
        </w:rPr>
        <w:t>ac</w:t>
      </w:r>
      <w:r w:rsidRPr="002A0FE0">
        <w:rPr>
          <w:rFonts w:ascii="Times New Roman" w:hAnsi="Times New Roman" w:cs="Times New Roman"/>
          <w:i/>
          <w:sz w:val="24"/>
          <w:szCs w:val="24"/>
          <w:lang w:val="hu-HU"/>
        </w:rPr>
        <w:t>ade – SpotifyAuthorization</w:t>
      </w:r>
    </w:p>
    <w:p w:rsidR="00ED4B7A" w:rsidRPr="00716252" w:rsidRDefault="00ED4B7A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noProof/>
          <w:sz w:val="24"/>
          <w:lang w:val="hu-HU" w:eastAsia="hu-HU"/>
        </w:rPr>
        <w:drawing>
          <wp:anchor distT="0" distB="0" distL="114300" distR="114300" simplePos="0" relativeHeight="251659264" behindDoc="0" locked="0" layoutInCell="1" allowOverlap="1" wp14:anchorId="40EE8DA0" wp14:editId="1ABC02C7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6276975" cy="2850515"/>
            <wp:effectExtent l="0" t="0" r="9525" b="6985"/>
            <wp:wrapTopAndBottom/>
            <wp:docPr id="9" name="Picture 9" descr="C:\Users\Peter Hegedus\AppData\Local\Microsoft\Windows\INetCacheContent.Word\MaiXIFY_WrapperFacadeSpotifyEndpoint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ter Hegedus\AppData\Local\Microsoft\Windows\INetCacheContent.Word\MaiXIFY_WrapperFacadeSpotifyEndpointAcces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22B" w:rsidRPr="00716252">
        <w:rPr>
          <w:rFonts w:ascii="Times New Roman" w:hAnsi="Times New Roman" w:cs="Times New Roman"/>
          <w:sz w:val="24"/>
          <w:lang w:val="hu-HU"/>
        </w:rPr>
        <w:t xml:space="preserve">A </w:t>
      </w:r>
      <w:r w:rsidR="00CD022B" w:rsidRPr="00716252">
        <w:rPr>
          <w:rFonts w:ascii="Times New Roman" w:hAnsi="Times New Roman" w:cs="Times New Roman"/>
          <w:b/>
          <w:sz w:val="24"/>
          <w:lang w:val="hu-HU"/>
        </w:rPr>
        <w:t xml:space="preserve">Wrapper Facade </w:t>
      </w:r>
      <w:r w:rsidR="006C3075" w:rsidRPr="00716252">
        <w:rPr>
          <w:rFonts w:ascii="Times New Roman" w:hAnsi="Times New Roman" w:cs="Times New Roman"/>
          <w:sz w:val="24"/>
          <w:lang w:val="hu-HU"/>
        </w:rPr>
        <w:t>architektúrális</w:t>
      </w:r>
      <w:r w:rsidR="00CD022B" w:rsidRPr="00716252">
        <w:rPr>
          <w:rFonts w:ascii="Times New Roman" w:hAnsi="Times New Roman" w:cs="Times New Roman"/>
          <w:sz w:val="24"/>
          <w:lang w:val="hu-HU"/>
        </w:rPr>
        <w:t xml:space="preserve"> minta megvalósításához tartozó osztálydiagram a Spotify adatbázisból adatok lekérdezése csoporthoz a következőképpen néz ki:</w:t>
      </w:r>
    </w:p>
    <w:p w:rsidR="00ED4B7A" w:rsidRPr="00766600" w:rsidRDefault="00CF2AA6" w:rsidP="008C3C8B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766600">
        <w:rPr>
          <w:rFonts w:ascii="Times New Roman" w:hAnsi="Times New Roman" w:cs="Times New Roman"/>
          <w:i/>
          <w:sz w:val="24"/>
          <w:szCs w:val="24"/>
          <w:lang w:val="hu-HU"/>
        </w:rPr>
        <w:t>ábra:</w:t>
      </w:r>
      <w:r w:rsidR="00ED4B7A" w:rsidRPr="00766600">
        <w:rPr>
          <w:rFonts w:ascii="Times New Roman" w:hAnsi="Times New Roman" w:cs="Times New Roman"/>
          <w:i/>
          <w:sz w:val="24"/>
          <w:szCs w:val="24"/>
          <w:lang w:val="hu-HU"/>
        </w:rPr>
        <w:t xml:space="preserve"> Wrapper Facade – SpotifyEndpointAccess</w:t>
      </w:r>
      <w:r w:rsidR="00A249E9" w:rsidRPr="00766600">
        <w:rPr>
          <w:rFonts w:ascii="Times New Roman" w:hAnsi="Times New Roman" w:cs="Times New Roman"/>
          <w:i/>
          <w:sz w:val="24"/>
          <w:szCs w:val="24"/>
          <w:lang w:val="hu-HU"/>
        </w:rPr>
        <w:t>or</w:t>
      </w:r>
    </w:p>
    <w:p w:rsidR="00CF2AA6" w:rsidRPr="00716252" w:rsidRDefault="00354380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716252">
        <w:rPr>
          <w:rFonts w:ascii="Times New Roman" w:hAnsi="Times New Roman" w:cs="Times New Roman"/>
          <w:b/>
          <w:sz w:val="24"/>
          <w:lang w:val="hu-HU"/>
        </w:rPr>
        <w:lastRenderedPageBreak/>
        <w:t>Lejátszási listák generálása</w:t>
      </w:r>
    </w:p>
    <w:p w:rsidR="00CF2AA6" w:rsidRPr="00716252" w:rsidRDefault="00BB2A5C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Az alkalmazás legfőbb feladata az, hogy a felhasználó által kiválasztott lejátszási listák alapján egy olyan lejátszási listát hozzon létre, ami a kiválasztott lejátszási listák metszetét tartalmazza, vagy ha ez a metszet üres vagy kevés számot tartalmaz, akkor olyan zenékből álljon, amiket minden felhasználó szívesen hallgatna.</w:t>
      </w:r>
    </w:p>
    <w:p w:rsidR="00BB2A5C" w:rsidRPr="00716252" w:rsidRDefault="00BB2A5C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Ennek a funkcionalitásnak a megvalósításához érdemes egy külön osztályt létrehozni, aminek metódusai megvalósítják ezt a feladatot. </w:t>
      </w:r>
    </w:p>
    <w:p w:rsidR="00BB2A5C" w:rsidRPr="00716252" w:rsidRDefault="00BB2A5C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Az implementáció során létrehozott osztály neve </w:t>
      </w:r>
      <w:r w:rsidRPr="00716252">
        <w:rPr>
          <w:rFonts w:ascii="Times New Roman" w:hAnsi="Times New Roman" w:cs="Times New Roman"/>
          <w:i/>
          <w:sz w:val="24"/>
          <w:lang w:val="hu-HU"/>
        </w:rPr>
        <w:t>PlaylistMixerCoreLogic</w:t>
      </w:r>
      <w:r w:rsidRPr="00716252">
        <w:rPr>
          <w:rFonts w:ascii="Times New Roman" w:hAnsi="Times New Roman" w:cs="Times New Roman"/>
          <w:sz w:val="24"/>
          <w:lang w:val="hu-HU"/>
        </w:rPr>
        <w:t>, ami a következő</w:t>
      </w:r>
      <w:r w:rsidR="005569EF" w:rsidRPr="00716252">
        <w:rPr>
          <w:rFonts w:ascii="Times New Roman" w:hAnsi="Times New Roman" w:cs="Times New Roman"/>
          <w:sz w:val="24"/>
          <w:lang w:val="hu-HU"/>
        </w:rPr>
        <w:t xml:space="preserve"> elemeket tartalmazza:</w:t>
      </w:r>
    </w:p>
    <w:p w:rsidR="005569EF" w:rsidRPr="00716252" w:rsidRDefault="005569EF" w:rsidP="00A20D61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ISpotifyEndpointAccessor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típusú _</w:t>
      </w:r>
      <w:r w:rsidRPr="00716252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privát tagváltozó, a Spotify Web API végpontokhoz való hozzáféréshez</w:t>
      </w:r>
    </w:p>
    <w:p w:rsidR="005569EF" w:rsidRPr="00716252" w:rsidRDefault="005569EF" w:rsidP="00A20D61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PlaylistMixerSettings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típusú </w:t>
      </w:r>
      <w:r w:rsidRPr="00716252">
        <w:rPr>
          <w:rFonts w:ascii="Times New Roman" w:hAnsi="Times New Roman" w:cs="Times New Roman"/>
          <w:i/>
          <w:sz w:val="24"/>
          <w:lang w:val="hu-HU"/>
        </w:rPr>
        <w:t>Settings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tulajdonságot, ami a beágyazott </w:t>
      </w:r>
      <w:r w:rsidRPr="00716252">
        <w:rPr>
          <w:rFonts w:ascii="Times New Roman" w:hAnsi="Times New Roman" w:cs="Times New Roman"/>
          <w:i/>
          <w:sz w:val="24"/>
          <w:lang w:val="hu-HU"/>
        </w:rPr>
        <w:t>Settings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osztály egy példánya, ami az algoritmushoz használt beállításokat tartalmazza:</w:t>
      </w:r>
    </w:p>
    <w:p w:rsidR="005569EF" w:rsidRPr="00716252" w:rsidRDefault="005569EF" w:rsidP="00A20D61">
      <w:pPr>
        <w:pStyle w:val="Listaszerbekezds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Threshold</w:t>
      </w:r>
      <w:r w:rsidR="006C3075" w:rsidRPr="00716252">
        <w:rPr>
          <w:rFonts w:ascii="Times New Roman" w:hAnsi="Times New Roman" w:cs="Times New Roman"/>
          <w:i/>
          <w:sz w:val="24"/>
          <w:lang w:val="hu-HU"/>
        </w:rPr>
        <w:t xml:space="preserve">: </w:t>
      </w:r>
      <w:r w:rsidRPr="00716252">
        <w:rPr>
          <w:rFonts w:ascii="Times New Roman" w:hAnsi="Times New Roman" w:cs="Times New Roman"/>
          <w:sz w:val="24"/>
          <w:lang w:val="hu-HU"/>
        </w:rPr>
        <w:t>dou</w:t>
      </w:r>
      <w:r w:rsidR="006C3075" w:rsidRPr="00716252">
        <w:rPr>
          <w:rFonts w:ascii="Times New Roman" w:hAnsi="Times New Roman" w:cs="Times New Roman"/>
          <w:sz w:val="24"/>
          <w:lang w:val="hu-HU"/>
        </w:rPr>
        <w:t>ble típusú 0 és 1 közötti érték</w:t>
      </w:r>
    </w:p>
    <w:p w:rsidR="005569EF" w:rsidRPr="00716252" w:rsidRDefault="005569EF" w:rsidP="00A20D61">
      <w:pPr>
        <w:pStyle w:val="Listaszerbekezds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RecommendedMusic</w:t>
      </w:r>
      <w:proofErr w:type="spellEnd"/>
      <w:r w:rsidR="006C3075" w:rsidRPr="00716252">
        <w:rPr>
          <w:rFonts w:ascii="Times New Roman" w:hAnsi="Times New Roman" w:cs="Times New Roman"/>
          <w:i/>
          <w:sz w:val="24"/>
          <w:lang w:val="hu-HU"/>
        </w:rPr>
        <w:t>: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bool típusú tagváltozó, amivel jelezni lehet ajánlott zenék hozzáadását a lej</w:t>
      </w:r>
      <w:r w:rsidR="006C3075" w:rsidRPr="00716252">
        <w:rPr>
          <w:rFonts w:ascii="Times New Roman" w:hAnsi="Times New Roman" w:cs="Times New Roman"/>
          <w:sz w:val="24"/>
          <w:lang w:val="hu-HU"/>
        </w:rPr>
        <w:t>átszási listához a generálásnál</w:t>
      </w:r>
    </w:p>
    <w:p w:rsidR="005569EF" w:rsidRPr="00716252" w:rsidRDefault="005569EF" w:rsidP="00A20D61">
      <w:pPr>
        <w:pStyle w:val="Listaszerbekezds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SortOption</w:t>
      </w:r>
      <w:proofErr w:type="spellEnd"/>
      <w:r w:rsidR="006C3075" w:rsidRPr="00716252">
        <w:rPr>
          <w:rFonts w:ascii="Times New Roman" w:hAnsi="Times New Roman" w:cs="Times New Roman"/>
          <w:i/>
          <w:sz w:val="24"/>
          <w:lang w:val="hu-HU"/>
        </w:rPr>
        <w:t>: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felsorolt típust, amivel a generált lejátszási listát lehet rendezni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MostHit</w:t>
      </w:r>
      <w:proofErr w:type="spellEnd"/>
      <w:r w:rsidR="00CB280E" w:rsidRPr="00716252">
        <w:rPr>
          <w:rFonts w:ascii="Times New Roman" w:hAnsi="Times New Roman" w:cs="Times New Roman"/>
          <w:sz w:val="24"/>
          <w:lang w:val="hu-HU"/>
        </w:rPr>
        <w:t xml:space="preserve"> </w:t>
      </w:r>
      <w:r w:rsidRPr="00716252">
        <w:rPr>
          <w:rFonts w:ascii="Times New Roman" w:hAnsi="Times New Roman" w:cs="Times New Roman"/>
          <w:sz w:val="24"/>
          <w:lang w:val="hu-HU"/>
        </w:rPr>
        <w:t>(</w:t>
      </w:r>
      <w:r w:rsidR="004261F1" w:rsidRPr="00716252">
        <w:rPr>
          <w:rFonts w:ascii="Times New Roman" w:hAnsi="Times New Roman" w:cs="Times New Roman"/>
          <w:sz w:val="24"/>
          <w:lang w:val="hu-HU"/>
        </w:rPr>
        <w:t>legtöbbször fordult elő</w:t>
      </w:r>
      <w:r w:rsidR="00040BDA" w:rsidRPr="00716252">
        <w:rPr>
          <w:rFonts w:ascii="Times New Roman" w:hAnsi="Times New Roman" w:cs="Times New Roman"/>
          <w:sz w:val="24"/>
          <w:lang w:val="hu-HU"/>
        </w:rPr>
        <w:t>)/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Popularity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 xml:space="preserve"> (népszerűség)</w:t>
      </w:r>
      <w:r w:rsidR="00040BDA" w:rsidRPr="00716252">
        <w:rPr>
          <w:rFonts w:ascii="Times New Roman" w:hAnsi="Times New Roman" w:cs="Times New Roman"/>
          <w:sz w:val="24"/>
          <w:lang w:val="hu-HU"/>
        </w:rPr>
        <w:t>/</w:t>
      </w:r>
      <w:r w:rsidRPr="00716252">
        <w:rPr>
          <w:rFonts w:ascii="Times New Roman" w:hAnsi="Times New Roman" w:cs="Times New Roman"/>
          <w:i/>
          <w:sz w:val="24"/>
          <w:lang w:val="hu-HU"/>
        </w:rPr>
        <w:t>Random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(véletlenszerű)</w:t>
      </w:r>
      <w:r w:rsidR="003F02AC" w:rsidRPr="00716252">
        <w:rPr>
          <w:rFonts w:ascii="Times New Roman" w:hAnsi="Times New Roman" w:cs="Times New Roman"/>
          <w:sz w:val="24"/>
          <w:lang w:val="hu-HU"/>
        </w:rPr>
        <w:t xml:space="preserve"> tulajdonságok alapján</w:t>
      </w:r>
    </w:p>
    <w:p w:rsidR="003F02AC" w:rsidRPr="00716252" w:rsidRDefault="003F02AC" w:rsidP="00A20D61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PlaylistMixerCoreLogic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konstruktort, amivel végpontot lehet beállítani és az alapbeállításokat létrehozni</w:t>
      </w:r>
    </w:p>
    <w:p w:rsidR="003F02AC" w:rsidRPr="00716252" w:rsidRDefault="003F02AC" w:rsidP="00A20D61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GenerateMaixifyPlaylist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metódust, ami a megadott lejátszási listák és beállítások alapján lejátszási listát hoz létre</w:t>
      </w:r>
    </w:p>
    <w:p w:rsidR="003F02AC" w:rsidRPr="00716252" w:rsidRDefault="003F02AC" w:rsidP="00A20D61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GenerateRecommendedPlaylist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 xml:space="preserve"> metódus, ami ajánlott zenékből álló listát hoz létre</w:t>
      </w:r>
    </w:p>
    <w:p w:rsidR="003F02AC" w:rsidRPr="00716252" w:rsidRDefault="005979C6" w:rsidP="00A20D61">
      <w:p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</w:t>
      </w:r>
      <w:r w:rsidRPr="00716252">
        <w:rPr>
          <w:rFonts w:ascii="Times New Roman" w:hAnsi="Times New Roman" w:cs="Times New Roman"/>
          <w:i/>
          <w:sz w:val="24"/>
          <w:lang w:val="hu-HU"/>
        </w:rPr>
        <w:t xml:space="preserve">GenerateMaixifyPlaylist </w:t>
      </w:r>
      <w:r w:rsidRPr="00716252">
        <w:rPr>
          <w:rFonts w:ascii="Times New Roman" w:hAnsi="Times New Roman" w:cs="Times New Roman"/>
          <w:sz w:val="24"/>
          <w:lang w:val="hu-HU"/>
        </w:rPr>
        <w:t>metódus által implementált algoritmus:</w:t>
      </w:r>
    </w:p>
    <w:p w:rsidR="005979C6" w:rsidRPr="00716252" w:rsidRDefault="005979C6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túl kevés lejátszási listát adtak meg vagy a </w:t>
      </w:r>
      <w:r w:rsidRPr="00716252">
        <w:rPr>
          <w:rFonts w:ascii="Times New Roman" w:hAnsi="Times New Roman" w:cs="Times New Roman"/>
          <w:i/>
          <w:sz w:val="24"/>
          <w:lang w:val="hu-HU"/>
        </w:rPr>
        <w:t>Threshold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beállítása nem megfelelő -&gt; </w:t>
      </w:r>
      <w:r w:rsidRPr="00716252">
        <w:rPr>
          <w:rFonts w:ascii="Times New Roman" w:hAnsi="Times New Roman" w:cs="Times New Roman"/>
          <w:i/>
          <w:sz w:val="24"/>
          <w:lang w:val="hu-HU"/>
        </w:rPr>
        <w:t xml:space="preserve">return </w:t>
      </w:r>
      <w:proofErr w:type="gramStart"/>
      <w:r w:rsidRPr="00716252">
        <w:rPr>
          <w:rFonts w:ascii="Times New Roman" w:hAnsi="Times New Roman" w:cs="Times New Roman"/>
          <w:i/>
          <w:sz w:val="24"/>
          <w:lang w:val="hu-HU"/>
        </w:rPr>
        <w:t>null</w:t>
      </w:r>
      <w:proofErr w:type="gramEnd"/>
      <w:r w:rsidRPr="00716252">
        <w:rPr>
          <w:rFonts w:ascii="Times New Roman" w:hAnsi="Times New Roman" w:cs="Times New Roman"/>
          <w:sz w:val="24"/>
          <w:lang w:val="hu-HU"/>
        </w:rPr>
        <w:t>;</w:t>
      </w:r>
    </w:p>
    <w:p w:rsidR="005979C6" w:rsidRPr="00716252" w:rsidRDefault="005979C6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Eltároljuk a lejátszási listák számát (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playlistNumber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 xml:space="preserve">) és két segéd </w:t>
      </w:r>
      <w:proofErr w:type="spellStart"/>
      <w:r w:rsidRPr="00716252">
        <w:rPr>
          <w:rFonts w:ascii="Times New Roman" w:hAnsi="Times New Roman" w:cs="Times New Roman"/>
          <w:sz w:val="24"/>
          <w:lang w:val="hu-HU"/>
        </w:rPr>
        <w:t>Dictionary-t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 xml:space="preserve"> hozunk létre (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tracksFrequency</w:t>
      </w:r>
      <w:proofErr w:type="spellEnd"/>
      <w:r w:rsidR="004B33DE" w:rsidRPr="00716252">
        <w:rPr>
          <w:rFonts w:ascii="Times New Roman" w:hAnsi="Times New Roman" w:cs="Times New Roman"/>
          <w:sz w:val="24"/>
          <w:lang w:val="hu-HU"/>
        </w:rPr>
        <w:t xml:space="preserve"> – string kulcs és </w:t>
      </w:r>
      <w:proofErr w:type="spellStart"/>
      <w:r w:rsidR="004B33DE" w:rsidRPr="00716252">
        <w:rPr>
          <w:rFonts w:ascii="Times New Roman" w:hAnsi="Times New Roman" w:cs="Times New Roman"/>
          <w:i/>
          <w:sz w:val="24"/>
          <w:lang w:val="hu-HU"/>
        </w:rPr>
        <w:t>TrackInfo</w:t>
      </w:r>
      <w:proofErr w:type="spellEnd"/>
      <w:r w:rsidR="004B33DE" w:rsidRPr="00716252">
        <w:rPr>
          <w:rFonts w:ascii="Times New Roman" w:hAnsi="Times New Roman" w:cs="Times New Roman"/>
          <w:sz w:val="24"/>
          <w:lang w:val="hu-HU"/>
        </w:rPr>
        <w:t xml:space="preserve"> értékek; </w:t>
      </w:r>
      <w:proofErr w:type="spellStart"/>
      <w:r w:rsidR="004B33DE" w:rsidRPr="00716252">
        <w:rPr>
          <w:rFonts w:ascii="Times New Roman" w:hAnsi="Times New Roman" w:cs="Times New Roman"/>
          <w:i/>
          <w:sz w:val="24"/>
          <w:lang w:val="hu-HU"/>
        </w:rPr>
        <w:t>artistsFrequency</w:t>
      </w:r>
      <w:proofErr w:type="spellEnd"/>
      <w:r w:rsidR="004B33DE" w:rsidRPr="00716252">
        <w:rPr>
          <w:rFonts w:ascii="Times New Roman" w:hAnsi="Times New Roman" w:cs="Times New Roman"/>
          <w:sz w:val="24"/>
          <w:lang w:val="hu-HU"/>
        </w:rPr>
        <w:t xml:space="preserve"> – string kulcs és int értékek</w:t>
      </w:r>
      <w:r w:rsidRPr="00716252">
        <w:rPr>
          <w:rFonts w:ascii="Times New Roman" w:hAnsi="Times New Roman" w:cs="Times New Roman"/>
          <w:sz w:val="24"/>
          <w:lang w:val="hu-HU"/>
        </w:rPr>
        <w:t>)</w:t>
      </w:r>
    </w:p>
    <w:p w:rsidR="004B33DE" w:rsidRPr="00716252" w:rsidRDefault="004B33DE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Végighaladunk a kiválasztott listák összes zeneszámán és a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tracksFrequency</w:t>
      </w:r>
      <w:r w:rsidRPr="00716252">
        <w:rPr>
          <w:rFonts w:ascii="Times New Roman" w:hAnsi="Times New Roman" w:cs="Times New Roman"/>
          <w:sz w:val="24"/>
          <w:lang w:val="hu-HU"/>
        </w:rPr>
        <w:t>-ben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 xml:space="preserve"> eltároljuk a zene azonosítóját (ha még nem tartalmazza), a zene népszerűségét leíró adatot és azt, hogy hányszor fordult elő a kiválasztott l</w:t>
      </w:r>
      <w:r w:rsidR="004261F1" w:rsidRPr="00716252">
        <w:rPr>
          <w:rFonts w:ascii="Times New Roman" w:hAnsi="Times New Roman" w:cs="Times New Roman"/>
          <w:sz w:val="24"/>
          <w:lang w:val="hu-HU"/>
        </w:rPr>
        <w:t xml:space="preserve">ejátszási listákban a zeneszám. Ha a </w:t>
      </w:r>
      <w:proofErr w:type="spellStart"/>
      <w:r w:rsidR="004261F1" w:rsidRPr="00716252">
        <w:rPr>
          <w:rFonts w:ascii="Times New Roman" w:hAnsi="Times New Roman" w:cs="Times New Roman"/>
          <w:i/>
          <w:sz w:val="24"/>
          <w:lang w:val="hu-HU"/>
        </w:rPr>
        <w:t>RecommendedMusic</w:t>
      </w:r>
      <w:proofErr w:type="spellEnd"/>
      <w:r w:rsidR="004261F1" w:rsidRPr="00716252">
        <w:rPr>
          <w:rFonts w:ascii="Times New Roman" w:hAnsi="Times New Roman" w:cs="Times New Roman"/>
          <w:sz w:val="24"/>
          <w:lang w:val="hu-HU"/>
        </w:rPr>
        <w:t xml:space="preserve"> beállítást is aktiválta a felhasználó, akkor az </w:t>
      </w:r>
      <w:proofErr w:type="spellStart"/>
      <w:r w:rsidR="004261F1" w:rsidRPr="00716252">
        <w:rPr>
          <w:rFonts w:ascii="Times New Roman" w:hAnsi="Times New Roman" w:cs="Times New Roman"/>
          <w:i/>
          <w:sz w:val="24"/>
          <w:lang w:val="hu-HU"/>
        </w:rPr>
        <w:t>artistsFrequency</w:t>
      </w:r>
      <w:r w:rsidR="004261F1" w:rsidRPr="00716252">
        <w:rPr>
          <w:rFonts w:ascii="Times New Roman" w:hAnsi="Times New Roman" w:cs="Times New Roman"/>
          <w:sz w:val="24"/>
          <w:lang w:val="hu-HU"/>
        </w:rPr>
        <w:t>-ben</w:t>
      </w:r>
      <w:proofErr w:type="spellEnd"/>
      <w:r w:rsidR="004261F1" w:rsidRPr="00716252">
        <w:rPr>
          <w:rFonts w:ascii="Times New Roman" w:hAnsi="Times New Roman" w:cs="Times New Roman"/>
          <w:sz w:val="24"/>
          <w:lang w:val="hu-HU"/>
        </w:rPr>
        <w:t xml:space="preserve"> eltároljuk az előadó azonosítóját és a feldolgozás során folyamatosan növeljük, hogy hány zeneszámot ad elő a kiválasztott lejátszási listákban található számok közül.</w:t>
      </w:r>
    </w:p>
    <w:p w:rsidR="004261F1" w:rsidRPr="00716252" w:rsidRDefault="004261F1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lastRenderedPageBreak/>
        <w:t xml:space="preserve">Egy listában a megadott rendezési feltételnek megfelelően rendezzük a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tracksFrequency</w:t>
      </w:r>
      <w:r w:rsidR="00024696" w:rsidRPr="00716252">
        <w:rPr>
          <w:rFonts w:ascii="Times New Roman" w:hAnsi="Times New Roman" w:cs="Times New Roman"/>
          <w:sz w:val="24"/>
          <w:lang w:val="hu-HU"/>
        </w:rPr>
        <w:t>-ben</w:t>
      </w:r>
      <w:proofErr w:type="spellEnd"/>
      <w:r w:rsidR="00024696" w:rsidRPr="00716252">
        <w:rPr>
          <w:rFonts w:ascii="Times New Roman" w:hAnsi="Times New Roman" w:cs="Times New Roman"/>
          <w:sz w:val="24"/>
          <w:lang w:val="hu-HU"/>
        </w:rPr>
        <w:t xml:space="preserve"> található elemeket,</w:t>
      </w:r>
    </w:p>
    <w:p w:rsidR="00024696" w:rsidRPr="00716252" w:rsidRDefault="00024696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Létrehozunk egy listát ajánlott zenékhez és az előbb létrehozott rendezett listán végigmegyünk: ha egy szám legalább kétszer előfordul és legalább </w:t>
      </w:r>
      <w:proofErr w:type="gramStart"/>
      <w:r w:rsidRPr="00716252">
        <w:rPr>
          <w:rFonts w:ascii="Times New Roman" w:hAnsi="Times New Roman" w:cs="Times New Roman"/>
          <w:sz w:val="24"/>
          <w:lang w:val="hu-HU"/>
        </w:rPr>
        <w:t>annyiszor</w:t>
      </w:r>
      <w:proofErr w:type="gramEnd"/>
      <w:r w:rsidRPr="00716252">
        <w:rPr>
          <w:rFonts w:ascii="Times New Roman" w:hAnsi="Times New Roman" w:cs="Times New Roman"/>
          <w:sz w:val="24"/>
          <w:lang w:val="hu-HU"/>
        </w:rPr>
        <w:t xml:space="preserve"> mint a </w:t>
      </w:r>
      <w:r w:rsidR="000B0283" w:rsidRPr="00716252">
        <w:rPr>
          <w:rFonts w:ascii="Times New Roman" w:hAnsi="Times New Roman" w:cs="Times New Roman"/>
          <w:sz w:val="24"/>
          <w:lang w:val="hu-HU"/>
        </w:rPr>
        <w:t>lejátszási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listák számának és a </w:t>
      </w:r>
      <w:r w:rsidRPr="00716252">
        <w:rPr>
          <w:rFonts w:ascii="Times New Roman" w:hAnsi="Times New Roman" w:cs="Times New Roman"/>
          <w:i/>
          <w:sz w:val="24"/>
          <w:lang w:val="hu-HU"/>
        </w:rPr>
        <w:t>Threshold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beállítás szorzata, akkor a zeneszám bekerül az ajánlott zenék listájába.</w:t>
      </w:r>
    </w:p>
    <w:p w:rsidR="00024696" w:rsidRPr="00716252" w:rsidRDefault="00024696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az előző lépés után az ajánlott zenék listája üres vagy 10-nél kevesebb szám van és a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RecommendedMusic</w:t>
      </w:r>
      <w:proofErr w:type="spellEnd"/>
      <w:r w:rsidRPr="00716252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Pr="00716252">
        <w:rPr>
          <w:rFonts w:ascii="Times New Roman" w:hAnsi="Times New Roman" w:cs="Times New Roman"/>
          <w:sz w:val="24"/>
          <w:lang w:val="hu-HU"/>
        </w:rPr>
        <w:t>beállítás aktiválva van, akkor a következő lépések következnek:</w:t>
      </w:r>
    </w:p>
    <w:p w:rsidR="00024696" w:rsidRPr="00716252" w:rsidRDefault="00024696" w:rsidP="00A20D61">
      <w:pPr>
        <w:pStyle w:val="Listaszerbekezds"/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a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RecommendedMusic</w:t>
      </w:r>
      <w:proofErr w:type="spellEnd"/>
      <w:r w:rsidRPr="00716252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nincs aktiválva -&gt; </w:t>
      </w:r>
      <w:r w:rsidRPr="00716252">
        <w:rPr>
          <w:rFonts w:ascii="Times New Roman" w:hAnsi="Times New Roman" w:cs="Times New Roman"/>
          <w:i/>
          <w:sz w:val="24"/>
          <w:lang w:val="hu-HU"/>
        </w:rPr>
        <w:t xml:space="preserve">return </w:t>
      </w:r>
      <w:proofErr w:type="gramStart"/>
      <w:r w:rsidRPr="00716252">
        <w:rPr>
          <w:rFonts w:ascii="Times New Roman" w:hAnsi="Times New Roman" w:cs="Times New Roman"/>
          <w:i/>
          <w:sz w:val="24"/>
          <w:lang w:val="hu-HU"/>
        </w:rPr>
        <w:t>null</w:t>
      </w:r>
      <w:proofErr w:type="gramEnd"/>
    </w:p>
    <w:p w:rsidR="00024696" w:rsidRPr="00716252" w:rsidRDefault="009F35DB" w:rsidP="00A20D61">
      <w:pPr>
        <w:pStyle w:val="Listaszerbekezds"/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Meghívjuk az ajánlott zenékből lejátszási listát generáló függvényt, majd az így kapott számokat hozzáadjuk az ajánlott zenék listájához az esetlegesen többször előforduló számokat kiszűrve.</w:t>
      </w:r>
    </w:p>
    <w:p w:rsidR="009F35DB" w:rsidRPr="00716252" w:rsidRDefault="009F35DB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Az aktuálisan bejelentkezett felhasználó Spotify fiókjába létrehozunk egy lejátszási listát a megadott néven és beállításokkal (publikus-e, </w:t>
      </w:r>
      <w:proofErr w:type="spellStart"/>
      <w:r w:rsidRPr="00716252">
        <w:rPr>
          <w:rFonts w:ascii="Times New Roman" w:hAnsi="Times New Roman" w:cs="Times New Roman"/>
          <w:sz w:val="24"/>
          <w:lang w:val="hu-HU"/>
        </w:rPr>
        <w:t>kollaboratív-e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>) az ajánlott zenék listájából.</w:t>
      </w:r>
    </w:p>
    <w:p w:rsidR="009F35DB" w:rsidRPr="00716252" w:rsidRDefault="009F35DB" w:rsidP="00A20D61">
      <w:p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GenerateRecommendedPlaylist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 xml:space="preserve"> metódus által implementált algoritmus:</w:t>
      </w:r>
    </w:p>
    <w:p w:rsidR="009F35DB" w:rsidRPr="00716252" w:rsidRDefault="009F35DB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Az algoritmus bemenete az a rendezett lista, amit az előző algoritmus hoz létre a </w:t>
      </w:r>
      <w:r w:rsidR="002621BE" w:rsidRPr="00716252">
        <w:rPr>
          <w:rFonts w:ascii="Times New Roman" w:hAnsi="Times New Roman" w:cs="Times New Roman"/>
          <w:sz w:val="24"/>
          <w:lang w:val="hu-HU"/>
        </w:rPr>
        <w:t>4. pontban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(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tracksFrequency</w:t>
      </w:r>
      <w:proofErr w:type="spellEnd"/>
      <w:r w:rsidRPr="00716252">
        <w:rPr>
          <w:rFonts w:ascii="Times New Roman" w:hAnsi="Times New Roman" w:cs="Times New Roman"/>
          <w:i/>
          <w:sz w:val="24"/>
          <w:lang w:val="hu-HU"/>
        </w:rPr>
        <w:t xml:space="preserve">, </w:t>
      </w:r>
      <w:r w:rsidRPr="00716252">
        <w:rPr>
          <w:rFonts w:ascii="Times New Roman" w:hAnsi="Times New Roman" w:cs="Times New Roman"/>
          <w:sz w:val="24"/>
          <w:lang w:val="hu-HU"/>
        </w:rPr>
        <w:t>ahol</w:t>
      </w:r>
      <w:r w:rsidR="002621BE" w:rsidRPr="00716252">
        <w:rPr>
          <w:rFonts w:ascii="Times New Roman" w:hAnsi="Times New Roman" w:cs="Times New Roman"/>
          <w:sz w:val="24"/>
          <w:lang w:val="hu-HU"/>
        </w:rPr>
        <w:t xml:space="preserve"> a zenék azonosítója szerepel a zenék népszerűségével és előfordulásainak számával</w:t>
      </w:r>
      <w:r w:rsidRPr="00716252">
        <w:rPr>
          <w:rFonts w:ascii="Times New Roman" w:hAnsi="Times New Roman" w:cs="Times New Roman"/>
          <w:sz w:val="24"/>
          <w:lang w:val="hu-HU"/>
        </w:rPr>
        <w:t>)</w:t>
      </w:r>
      <w:r w:rsidR="002621BE" w:rsidRPr="00716252">
        <w:rPr>
          <w:rFonts w:ascii="Times New Roman" w:hAnsi="Times New Roman" w:cs="Times New Roman"/>
          <w:sz w:val="24"/>
          <w:lang w:val="hu-HU"/>
        </w:rPr>
        <w:t xml:space="preserve"> és </w:t>
      </w:r>
      <w:proofErr w:type="spellStart"/>
      <w:r w:rsidR="002621BE" w:rsidRPr="00716252">
        <w:rPr>
          <w:rFonts w:ascii="Times New Roman" w:hAnsi="Times New Roman" w:cs="Times New Roman"/>
          <w:i/>
          <w:sz w:val="24"/>
          <w:lang w:val="hu-HU"/>
        </w:rPr>
        <w:t>artistsFrequency</w:t>
      </w:r>
      <w:proofErr w:type="spellEnd"/>
      <w:r w:rsidR="002621BE" w:rsidRPr="00716252">
        <w:rPr>
          <w:rFonts w:ascii="Times New Roman" w:hAnsi="Times New Roman" w:cs="Times New Roman"/>
          <w:sz w:val="24"/>
          <w:lang w:val="hu-HU"/>
        </w:rPr>
        <w:t>, ahol az előadókat tároljuk és azt, hogy a kiválasztott zenék közül az egyes előadók hány számot adnak elő.</w:t>
      </w:r>
    </w:p>
    <w:p w:rsidR="002621BE" w:rsidRPr="00716252" w:rsidRDefault="002621BE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bármelyik bemenő </w:t>
      </w:r>
      <w:r w:rsidR="000B0283" w:rsidRPr="00716252">
        <w:rPr>
          <w:rFonts w:ascii="Times New Roman" w:hAnsi="Times New Roman" w:cs="Times New Roman"/>
          <w:sz w:val="24"/>
          <w:lang w:val="hu-HU"/>
        </w:rPr>
        <w:t>paraméter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</w:t>
      </w:r>
      <w:proofErr w:type="gramStart"/>
      <w:r w:rsidRPr="00716252">
        <w:rPr>
          <w:rFonts w:ascii="Times New Roman" w:hAnsi="Times New Roman" w:cs="Times New Roman"/>
          <w:sz w:val="24"/>
          <w:lang w:val="hu-HU"/>
        </w:rPr>
        <w:t>null</w:t>
      </w:r>
      <w:proofErr w:type="gramEnd"/>
      <w:r w:rsidRPr="00716252">
        <w:rPr>
          <w:rFonts w:ascii="Times New Roman" w:hAnsi="Times New Roman" w:cs="Times New Roman"/>
          <w:sz w:val="24"/>
          <w:lang w:val="hu-HU"/>
        </w:rPr>
        <w:t xml:space="preserve"> -&gt; </w:t>
      </w:r>
      <w:r w:rsidRPr="00716252">
        <w:rPr>
          <w:rFonts w:ascii="Times New Roman" w:hAnsi="Times New Roman" w:cs="Times New Roman"/>
          <w:i/>
          <w:sz w:val="24"/>
          <w:lang w:val="hu-HU"/>
        </w:rPr>
        <w:t>return null</w:t>
      </w:r>
    </w:p>
    <w:p w:rsidR="000562AC" w:rsidRPr="00716252" w:rsidRDefault="000562AC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Létrehozunk egy listát az </w:t>
      </w:r>
      <w:r w:rsidR="000B0283" w:rsidRPr="00716252">
        <w:rPr>
          <w:rFonts w:ascii="Times New Roman" w:hAnsi="Times New Roman" w:cs="Times New Roman"/>
          <w:sz w:val="24"/>
          <w:lang w:val="hu-HU"/>
        </w:rPr>
        <w:t>ajánlott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zenéknek, majd a paraméterként kapott zenéket tartalmazó listát szűrjük, hogy </w:t>
      </w:r>
      <w:r w:rsidR="000B0283" w:rsidRPr="00716252">
        <w:rPr>
          <w:rFonts w:ascii="Times New Roman" w:hAnsi="Times New Roman" w:cs="Times New Roman"/>
          <w:sz w:val="24"/>
          <w:lang w:val="hu-HU"/>
        </w:rPr>
        <w:t>csak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különböző zenék szerepeljenek benne és ezt rendezzük a zenék népszerűsége alapján.</w:t>
      </w:r>
    </w:p>
    <w:p w:rsidR="000562AC" w:rsidRPr="00716252" w:rsidRDefault="000562AC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Végigmegyünk ezen a listán</w:t>
      </w:r>
      <w:r w:rsidR="000B0283" w:rsidRPr="00716252">
        <w:rPr>
          <w:rFonts w:ascii="Times New Roman" w:hAnsi="Times New Roman" w:cs="Times New Roman"/>
          <w:sz w:val="24"/>
          <w:lang w:val="hu-HU"/>
        </w:rPr>
        <w:t>,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és amelyik számnak a népszerűsége nagyobb</w:t>
      </w:r>
      <w:r w:rsidR="00241B94" w:rsidRPr="00716252">
        <w:rPr>
          <w:rFonts w:ascii="Times New Roman" w:hAnsi="Times New Roman" w:cs="Times New Roman"/>
          <w:sz w:val="24"/>
          <w:lang w:val="hu-HU"/>
        </w:rPr>
        <w:t xml:space="preserve"> egy meghatározott értéknél (</w:t>
      </w:r>
      <w:r w:rsidRPr="00716252">
        <w:rPr>
          <w:rFonts w:ascii="Times New Roman" w:hAnsi="Times New Roman" w:cs="Times New Roman"/>
          <w:sz w:val="24"/>
          <w:lang w:val="hu-HU"/>
        </w:rPr>
        <w:t>77</w:t>
      </w:r>
      <w:r w:rsidR="00241B94" w:rsidRPr="00716252">
        <w:rPr>
          <w:rFonts w:ascii="Times New Roman" w:hAnsi="Times New Roman" w:cs="Times New Roman"/>
          <w:sz w:val="24"/>
          <w:lang w:val="hu-HU"/>
        </w:rPr>
        <w:t>)</w:t>
      </w:r>
      <w:r w:rsidRPr="00716252">
        <w:rPr>
          <w:rFonts w:ascii="Times New Roman" w:hAnsi="Times New Roman" w:cs="Times New Roman"/>
          <w:sz w:val="24"/>
          <w:lang w:val="hu-HU"/>
        </w:rPr>
        <w:t>, azt hozzáadjuk az ajánlott zenékhez.</w:t>
      </w:r>
    </w:p>
    <w:p w:rsidR="000562AC" w:rsidRPr="00716252" w:rsidRDefault="00721097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Egy </w:t>
      </w:r>
      <w:proofErr w:type="spellStart"/>
      <w:r w:rsidRPr="00716252">
        <w:rPr>
          <w:rFonts w:ascii="Times New Roman" w:hAnsi="Times New Roman" w:cs="Times New Roman"/>
          <w:sz w:val="24"/>
          <w:lang w:val="hu-HU"/>
        </w:rPr>
        <w:t>HashSet-ben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 xml:space="preserve"> eltároljuk az előadókra vonatkozó adatokat</w:t>
      </w:r>
    </w:p>
    <w:p w:rsidR="00D87437" w:rsidRPr="00716252" w:rsidRDefault="00836A47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topArtistsFrequencyLimit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 xml:space="preserve"> változóban eltároljuk a legnépszerűbb előadókat</w:t>
      </w:r>
      <w:r w:rsidR="00D87437" w:rsidRPr="00716252">
        <w:rPr>
          <w:rFonts w:ascii="Times New Roman" w:hAnsi="Times New Roman" w:cs="Times New Roman"/>
          <w:sz w:val="24"/>
          <w:lang w:val="hu-HU"/>
        </w:rPr>
        <w:t xml:space="preserve"> meghatározó mutatót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a következőképpen: </w:t>
      </w:r>
    </w:p>
    <w:p w:rsidR="00D87437" w:rsidRPr="00716252" w:rsidRDefault="00D87437" w:rsidP="00A20D61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H</w:t>
      </w:r>
      <w:r w:rsidR="00836A47" w:rsidRPr="00716252">
        <w:rPr>
          <w:rFonts w:ascii="Times New Roman" w:hAnsi="Times New Roman" w:cs="Times New Roman"/>
          <w:sz w:val="24"/>
          <w:lang w:val="hu-HU"/>
        </w:rPr>
        <w:t xml:space="preserve">a több mint két szám szerepel tőle, akkor az </w:t>
      </w:r>
      <w:proofErr w:type="spellStart"/>
      <w:r w:rsidR="00836A47" w:rsidRPr="00716252">
        <w:rPr>
          <w:rFonts w:ascii="Times New Roman" w:hAnsi="Times New Roman" w:cs="Times New Roman"/>
          <w:sz w:val="24"/>
          <w:lang w:val="hu-HU"/>
        </w:rPr>
        <w:t>artistsFrequency</w:t>
      </w:r>
      <w:proofErr w:type="spellEnd"/>
      <w:r w:rsidR="00836A47" w:rsidRPr="00716252">
        <w:rPr>
          <w:rFonts w:ascii="Times New Roman" w:hAnsi="Times New Roman" w:cs="Times New Roman"/>
          <w:sz w:val="24"/>
          <w:lang w:val="hu-HU"/>
        </w:rPr>
        <w:t xml:space="preserve"> listát az előadó előfordulásainak száma alapján rendezzük csökkenő sorrendbe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és kiválasztjuk a harmadik legmagasabb előfordulási mutatót. </w:t>
      </w:r>
    </w:p>
    <w:p w:rsidR="00D87437" w:rsidRPr="00716252" w:rsidRDefault="00D87437" w:rsidP="00A20D61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pontosan két szám szerepel tőle, akkor először szintén rendezzük az </w:t>
      </w:r>
      <w:proofErr w:type="spellStart"/>
      <w:r w:rsidRPr="00716252">
        <w:rPr>
          <w:rFonts w:ascii="Times New Roman" w:hAnsi="Times New Roman" w:cs="Times New Roman"/>
          <w:sz w:val="24"/>
          <w:lang w:val="hu-HU"/>
        </w:rPr>
        <w:t>artistsFrequency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 xml:space="preserve"> listát az előadó előfordulásainak száma alapján, majd kiválasztjuk a második legmagasabb előfordulási mutatót. </w:t>
      </w:r>
    </w:p>
    <w:p w:rsidR="00721097" w:rsidRPr="00716252" w:rsidRDefault="00D87437" w:rsidP="00A20D61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csak olyan előadók vannak, akiknek egy-egy száma fordul elő a listákban, akkor az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topArtistsFrequencyLimit</w:t>
      </w:r>
      <w:proofErr w:type="spellEnd"/>
      <w:r w:rsidRPr="00716252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Pr="00716252">
        <w:rPr>
          <w:rFonts w:ascii="Times New Roman" w:hAnsi="Times New Roman" w:cs="Times New Roman"/>
          <w:sz w:val="24"/>
          <w:lang w:val="hu-HU"/>
        </w:rPr>
        <w:t>értékét egyre állítjuk.</w:t>
      </w:r>
    </w:p>
    <w:p w:rsidR="00D87437" w:rsidRPr="00716252" w:rsidRDefault="00D87437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lastRenderedPageBreak/>
        <w:t xml:space="preserve">Ha a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topArtistsFrequencyLimit</w:t>
      </w:r>
      <w:proofErr w:type="spellEnd"/>
      <w:r w:rsidRPr="00716252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Pr="00716252">
        <w:rPr>
          <w:rFonts w:ascii="Times New Roman" w:hAnsi="Times New Roman" w:cs="Times New Roman"/>
          <w:sz w:val="24"/>
          <w:lang w:val="hu-HU"/>
        </w:rPr>
        <w:t>értéke kevesebb</w:t>
      </w:r>
      <w:r w:rsidR="00965D2A" w:rsidRPr="00716252">
        <w:rPr>
          <w:rFonts w:ascii="Times New Roman" w:hAnsi="Times New Roman" w:cs="Times New Roman"/>
          <w:sz w:val="24"/>
          <w:lang w:val="hu-HU"/>
        </w:rPr>
        <w:t>,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mint kettő, akkor visszatérünk az ajánlott zenék listájával.</w:t>
      </w:r>
    </w:p>
    <w:p w:rsidR="00D87437" w:rsidRPr="00716252" w:rsidRDefault="00D87437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Egyébként az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artistsFrequency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 xml:space="preserve"> és a </w:t>
      </w:r>
      <w:proofErr w:type="spellStart"/>
      <w:r w:rsidRPr="00716252">
        <w:rPr>
          <w:rFonts w:ascii="Times New Roman" w:hAnsi="Times New Roman" w:cs="Times New Roman"/>
          <w:i/>
          <w:sz w:val="24"/>
          <w:lang w:val="hu-HU"/>
        </w:rPr>
        <w:t>topArtistsFrequencyLimit</w:t>
      </w:r>
      <w:proofErr w:type="spellEnd"/>
      <w:r w:rsidRPr="00716252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Pr="00716252">
        <w:rPr>
          <w:rFonts w:ascii="Times New Roman" w:hAnsi="Times New Roman" w:cs="Times New Roman"/>
          <w:sz w:val="24"/>
          <w:lang w:val="hu-HU"/>
        </w:rPr>
        <w:t>segítségével kiválasztjuk a legnépszerűbb előadókat.</w:t>
      </w:r>
    </w:p>
    <w:p w:rsidR="00D87437" w:rsidRPr="00716252" w:rsidRDefault="00D87437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 Spotify adatbázisból lekérdezzük</w:t>
      </w:r>
      <w:r w:rsidR="00960608" w:rsidRPr="00716252">
        <w:rPr>
          <w:rFonts w:ascii="Times New Roman" w:hAnsi="Times New Roman" w:cs="Times New Roman"/>
          <w:sz w:val="24"/>
          <w:lang w:val="hu-HU"/>
        </w:rPr>
        <w:t xml:space="preserve"> ezeknek az előadóknak a három legnépszerűbb zeneszámát és ezeket a számokat hozzáadjuk az ajánlott zenék listájához.</w:t>
      </w: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0F152E" w:rsidRPr="00716252" w:rsidRDefault="00F630F8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16" w:name="_Toc467875035"/>
      <w:r w:rsidRPr="00716252">
        <w:rPr>
          <w:rFonts w:ascii="Times New Roman" w:hAnsi="Times New Roman" w:cs="Times New Roman"/>
          <w:sz w:val="28"/>
          <w:lang w:val="hu-HU"/>
        </w:rPr>
        <w:lastRenderedPageBreak/>
        <w:t>Backen</w:t>
      </w:r>
      <w:r w:rsidR="0019696F" w:rsidRPr="00716252">
        <w:rPr>
          <w:rFonts w:ascii="Times New Roman" w:hAnsi="Times New Roman" w:cs="Times New Roman"/>
          <w:sz w:val="28"/>
          <w:lang w:val="hu-HU"/>
        </w:rPr>
        <w:t>d</w:t>
      </w:r>
      <w:bookmarkEnd w:id="16"/>
    </w:p>
    <w:p w:rsidR="00673832" w:rsidRPr="00716252" w:rsidRDefault="00590B0E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Pr="00716252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Pr="00716252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XIFY webalkalmazás architektúráját a különböző komponensek alapján két részre osztottuk: az MVC architektúrális mintának megfelelő modell és vezérlő komponensek alkotják az alkalmazás </w:t>
      </w:r>
      <w:proofErr w:type="spellStart"/>
      <w:r w:rsidR="00F630F8"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backend</w:t>
      </w:r>
      <w:r w:rsidR="00860279"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-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jét</w:t>
      </w:r>
      <w:proofErr w:type="spellEnd"/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, míg a megjelenítésért felelős nézetek az alkalmazás </w:t>
      </w:r>
      <w:proofErr w:type="spellStart"/>
      <w:r w:rsidR="00AD612A"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frontend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-jét</w:t>
      </w:r>
      <w:proofErr w:type="spellEnd"/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. </w:t>
      </w:r>
      <w:r w:rsidR="0076420B"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A Spotify Web API-t használó csomagoló osztályok szintén a BACKEND részei. Ezekben a csomagoló osztályokban található metódusokat egyrészt a vezérlők metódusai, másrészt a lejátszási listák generálását végző osztály metódusai használják.</w:t>
      </w:r>
    </w:p>
    <w:p w:rsidR="00673832" w:rsidRPr="00716252" w:rsidRDefault="00673832" w:rsidP="00A20D61">
      <w:pPr>
        <w:pStyle w:val="Cmsor3"/>
        <w:jc w:val="both"/>
        <w:rPr>
          <w:rFonts w:ascii="Times New Roman" w:hAnsi="Times New Roman" w:cs="Times New Roman"/>
          <w:sz w:val="28"/>
          <w:lang w:val="hu-HU"/>
        </w:rPr>
      </w:pPr>
      <w:bookmarkStart w:id="17" w:name="_Toc467875036"/>
      <w:r w:rsidRPr="00716252">
        <w:rPr>
          <w:rFonts w:ascii="Times New Roman" w:hAnsi="Times New Roman" w:cs="Times New Roman"/>
          <w:sz w:val="28"/>
          <w:lang w:val="hu-HU"/>
        </w:rPr>
        <w:t>Spotify Web API</w:t>
      </w:r>
      <w:bookmarkEnd w:id="17"/>
    </w:p>
    <w:p w:rsidR="00673832" w:rsidRPr="00716252" w:rsidRDefault="009A2B9A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Spotify Web API segítségével az alkalmazásunk képes lesz arra, hogy a Spotify zenei adatbázisból adatokat kérjen le, valamint </w:t>
      </w:r>
      <w:r w:rsidR="00970ABE" w:rsidRPr="00716252">
        <w:rPr>
          <w:rFonts w:ascii="Times New Roman" w:hAnsi="Times New Roman" w:cs="Times New Roman"/>
          <w:sz w:val="24"/>
          <w:lang w:val="hu-HU"/>
        </w:rPr>
        <w:t>testre szabja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egy-egy felhasználó elmentett zenéit, lejátszási listáit.</w:t>
      </w:r>
    </w:p>
    <w:p w:rsidR="009A2B9A" w:rsidRPr="00716252" w:rsidRDefault="009A2B9A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REST alapokon működő Web API a végpontokról JSON formátumban szolgáltat adatokat a Spotify adatbázisból például előadókról, albumokról, lejátszási listákról és </w:t>
      </w:r>
      <w:r w:rsidR="00970ABE" w:rsidRPr="00716252">
        <w:rPr>
          <w:rFonts w:ascii="Times New Roman" w:hAnsi="Times New Roman" w:cs="Times New Roman"/>
          <w:sz w:val="24"/>
          <w:lang w:val="hu-HU"/>
        </w:rPr>
        <w:t>zeneszámokról</w:t>
      </w:r>
      <w:r w:rsidRPr="00716252">
        <w:rPr>
          <w:rFonts w:ascii="Times New Roman" w:hAnsi="Times New Roman" w:cs="Times New Roman"/>
          <w:sz w:val="24"/>
          <w:lang w:val="hu-HU"/>
        </w:rPr>
        <w:t>.</w:t>
      </w:r>
    </w:p>
    <w:p w:rsidR="001477D0" w:rsidRPr="00716252" w:rsidRDefault="001477D0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Az API ezen a címen érhető el: </w:t>
      </w:r>
      <w:hyperlink r:id="rId13" w:history="1">
        <w:r w:rsidRPr="00716252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</w:t>
        </w:r>
      </w:hyperlink>
      <w:r w:rsidRPr="00716252">
        <w:rPr>
          <w:rFonts w:ascii="Times New Roman" w:hAnsi="Times New Roman" w:cs="Times New Roman"/>
          <w:i/>
          <w:sz w:val="24"/>
          <w:lang w:val="hu-HU"/>
        </w:rPr>
        <w:t>.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Az API több végpontot tartalmaz, melyek közül vannak szabadon elérhető nyitott végpontok, de a privát adatok (felhasználói fiók adatok, lejátszási listák</w:t>
      </w:r>
      <w:proofErr w:type="gramStart"/>
      <w:r w:rsidRPr="00716252">
        <w:rPr>
          <w:rFonts w:ascii="Times New Roman" w:hAnsi="Times New Roman" w:cs="Times New Roman"/>
          <w:sz w:val="24"/>
          <w:lang w:val="hu-HU"/>
        </w:rPr>
        <w:t>…stb.</w:t>
      </w:r>
      <w:proofErr w:type="gramEnd"/>
      <w:r w:rsidRPr="00716252">
        <w:rPr>
          <w:rFonts w:ascii="Times New Roman" w:hAnsi="Times New Roman" w:cs="Times New Roman"/>
          <w:sz w:val="24"/>
          <w:lang w:val="hu-HU"/>
        </w:rPr>
        <w:t xml:space="preserve">) eléréséhez azonosításra van szükség, amit az </w:t>
      </w:r>
      <w:r w:rsidRPr="00716252">
        <w:rPr>
          <w:rFonts w:ascii="Times New Roman" w:hAnsi="Times New Roman" w:cs="Times New Roman"/>
          <w:i/>
          <w:sz w:val="24"/>
          <w:lang w:val="hu-HU"/>
        </w:rPr>
        <w:t>Authorization Code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folyamat valósít meg.</w:t>
      </w:r>
    </w:p>
    <w:p w:rsidR="00841AF3" w:rsidRPr="00716252" w:rsidRDefault="00841AF3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716252">
        <w:rPr>
          <w:rFonts w:ascii="Times New Roman" w:hAnsi="Times New Roman" w:cs="Times New Roman"/>
          <w:b/>
          <w:sz w:val="24"/>
          <w:lang w:val="hu-HU"/>
        </w:rPr>
        <w:t>Alkalmazás regisz</w:t>
      </w:r>
      <w:r w:rsidR="00970ABE" w:rsidRPr="00716252">
        <w:rPr>
          <w:rFonts w:ascii="Times New Roman" w:hAnsi="Times New Roman" w:cs="Times New Roman"/>
          <w:b/>
          <w:sz w:val="24"/>
          <w:lang w:val="hu-HU"/>
        </w:rPr>
        <w:t>t</w:t>
      </w:r>
      <w:r w:rsidRPr="00716252">
        <w:rPr>
          <w:rFonts w:ascii="Times New Roman" w:hAnsi="Times New Roman" w:cs="Times New Roman"/>
          <w:b/>
          <w:sz w:val="24"/>
          <w:lang w:val="hu-HU"/>
        </w:rPr>
        <w:t>rálása a Spotify-nál</w:t>
      </w:r>
    </w:p>
    <w:p w:rsidR="00841AF3" w:rsidRPr="00716252" w:rsidRDefault="00841AF3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Amennyiben alkalmazásunk privát adatokkal is dolgozik (felhasználói adatok, lejátszási listák) az alkalmazást először regisztrálni kell a Spotify rendszerben. E</w:t>
      </w:r>
      <w:r w:rsidR="004E5260" w:rsidRPr="00716252">
        <w:rPr>
          <w:rFonts w:ascii="Times New Roman" w:hAnsi="Times New Roman" w:cs="Times New Roman"/>
          <w:sz w:val="24"/>
          <w:lang w:val="hu-HU"/>
        </w:rPr>
        <w:t>hhez egy létező Spotify fiók szü</w:t>
      </w:r>
      <w:r w:rsidRPr="00716252">
        <w:rPr>
          <w:rFonts w:ascii="Times New Roman" w:hAnsi="Times New Roman" w:cs="Times New Roman"/>
          <w:sz w:val="24"/>
          <w:lang w:val="hu-HU"/>
        </w:rPr>
        <w:t>kséges.</w:t>
      </w:r>
    </w:p>
    <w:p w:rsidR="00841AF3" w:rsidRPr="00716252" w:rsidRDefault="00841AF3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Az alkalmazás regisztrációjánál meg kell adni az alkalmazás nevét (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Pr="00716252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Pr="00716252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XIFY</w:t>
      </w:r>
      <w:r w:rsidRPr="00716252">
        <w:rPr>
          <w:rFonts w:ascii="Times New Roman" w:hAnsi="Times New Roman" w:cs="Times New Roman"/>
          <w:sz w:val="24"/>
          <w:lang w:val="hu-HU"/>
        </w:rPr>
        <w:t>), leírást az alkalmazásról, valamint Redirect URI-kat, amiket a Spotify rendszer fog meghívni, amikor az azonosítási folyamat befejeződik.</w:t>
      </w:r>
    </w:p>
    <w:p w:rsidR="004E5260" w:rsidRPr="00716252" w:rsidRDefault="00DD04F6" w:rsidP="004C147C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 regisztráció után a Spotify rendszer generál számunkra egy ügyfél azonosítót és egy titkos kulcsot, amiket az azonosítási folyamathoz kell felhasználni, valamint abban az esetben, ha biztonságos hívásokkal vesszük igénybe a Spotify Web API-t.</w:t>
      </w:r>
    </w:p>
    <w:p w:rsidR="00334F4C" w:rsidRPr="00716252" w:rsidRDefault="00334F4C" w:rsidP="004C147C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334F4C" w:rsidRPr="00716252" w:rsidRDefault="00334F4C" w:rsidP="004C147C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334F4C" w:rsidRPr="00716252" w:rsidRDefault="00334F4C" w:rsidP="004C147C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334F4C" w:rsidRPr="00716252" w:rsidRDefault="00334F4C" w:rsidP="004C147C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12431B" w:rsidRPr="00716252" w:rsidRDefault="0012431B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716252">
        <w:rPr>
          <w:rFonts w:ascii="Times New Roman" w:hAnsi="Times New Roman" w:cs="Times New Roman"/>
          <w:b/>
          <w:sz w:val="24"/>
          <w:lang w:val="hu-HU"/>
        </w:rPr>
        <w:lastRenderedPageBreak/>
        <w:t>Spotify URI-k és azonosítók</w:t>
      </w:r>
    </w:p>
    <w:p w:rsidR="00DD04F6" w:rsidRPr="00716252" w:rsidRDefault="0012431B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 Spotify Web API hívásoknál</w:t>
      </w:r>
      <w:r w:rsidR="00DD192C" w:rsidRPr="00716252">
        <w:rPr>
          <w:rFonts w:ascii="Times New Roman" w:hAnsi="Times New Roman" w:cs="Times New Roman"/>
          <w:sz w:val="24"/>
          <w:lang w:val="hu-HU"/>
        </w:rPr>
        <w:t>, és az onnan érkező válaszoknál jellegzetesen a következő paraméterek</w:t>
      </w:r>
      <w:r w:rsidR="003A4EDC" w:rsidRPr="00716252">
        <w:rPr>
          <w:rFonts w:ascii="Times New Roman" w:hAnsi="Times New Roman" w:cs="Times New Roman"/>
          <w:sz w:val="24"/>
          <w:lang w:val="hu-HU"/>
        </w:rPr>
        <w:t xml:space="preserve"> </w:t>
      </w:r>
      <w:proofErr w:type="spellStart"/>
      <w:r w:rsidR="003A4EDC" w:rsidRPr="00716252">
        <w:rPr>
          <w:rFonts w:ascii="Times New Roman" w:hAnsi="Times New Roman" w:cs="Times New Roman"/>
          <w:sz w:val="24"/>
          <w:lang w:val="hu-HU"/>
        </w:rPr>
        <w:t>használatasok</w:t>
      </w:r>
      <w:proofErr w:type="spellEnd"/>
      <w:r w:rsidRPr="00716252">
        <w:rPr>
          <w:rFonts w:ascii="Times New Roman" w:hAnsi="Times New Roman" w:cs="Times New Roman"/>
          <w:sz w:val="24"/>
          <w:lang w:val="hu-HU"/>
        </w:rPr>
        <w:t>:</w:t>
      </w:r>
    </w:p>
    <w:p w:rsidR="001477D0" w:rsidRPr="00716252" w:rsidRDefault="0086000E" w:rsidP="008C3C8B">
      <w:pPr>
        <w:jc w:val="center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noProof/>
          <w:sz w:val="24"/>
          <w:lang w:val="hu-HU" w:eastAsia="hu-HU"/>
        </w:rPr>
        <w:drawing>
          <wp:inline distT="0" distB="0" distL="0" distR="0" wp14:anchorId="4622CB72" wp14:editId="3FE3AC28">
            <wp:extent cx="5486400" cy="5120640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01" w:rsidRPr="00803785" w:rsidRDefault="001D1401" w:rsidP="008C3C8B">
      <w:pPr>
        <w:pStyle w:val="Listaszerbekezds"/>
        <w:numPr>
          <w:ilvl w:val="0"/>
          <w:numId w:val="24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803785">
        <w:rPr>
          <w:rFonts w:ascii="Times New Roman" w:hAnsi="Times New Roman" w:cs="Times New Roman"/>
          <w:i/>
          <w:sz w:val="24"/>
          <w:szCs w:val="24"/>
          <w:lang w:val="hu-HU"/>
        </w:rPr>
        <w:t xml:space="preserve">táblázat: Spotify URI-k és </w:t>
      </w:r>
      <w:proofErr w:type="spellStart"/>
      <w:r w:rsidRPr="00803785">
        <w:rPr>
          <w:rFonts w:ascii="Times New Roman" w:hAnsi="Times New Roman" w:cs="Times New Roman"/>
          <w:i/>
          <w:sz w:val="24"/>
          <w:szCs w:val="24"/>
          <w:lang w:val="hu-HU"/>
        </w:rPr>
        <w:t>ID-k</w:t>
      </w:r>
      <w:proofErr w:type="spellEnd"/>
    </w:p>
    <w:p w:rsidR="0086000E" w:rsidRPr="00716252" w:rsidRDefault="0086000E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1D1401" w:rsidRPr="00716252" w:rsidRDefault="00CF6C2E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716252">
        <w:rPr>
          <w:rFonts w:ascii="Times New Roman" w:hAnsi="Times New Roman" w:cs="Times New Roman"/>
          <w:b/>
          <w:sz w:val="24"/>
          <w:lang w:val="hu-HU"/>
        </w:rPr>
        <w:t>Authorization Code azonosítási folyamat</w:t>
      </w:r>
    </w:p>
    <w:p w:rsidR="00CF6C2E" w:rsidRPr="00716252" w:rsidRDefault="00CF6C2E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 folyamat először egy kódot kap a Spotify rendszertől, majd ezt a kódot hozzáférési és frissítési tokenekre cseréli. Mivel ehhez a cseréhez szükség van a titkos kulcsra, ezt a lekérést szerver oldalon kell megvalósítani, hogy a kulcs integritása ne sérüljön. A folyamat előnye, hogy a frissítési token felhasználásával meg lehet hosszabbítani a hozzáférési token érvényességét.</w:t>
      </w:r>
    </w:p>
    <w:p w:rsidR="00CF6C2E" w:rsidRPr="00716252" w:rsidRDefault="00CF6C2E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lastRenderedPageBreak/>
        <w:t>Az Authorization Code azonosítási folyamat a következő tulajdonságokkal rendelkezik:</w:t>
      </w:r>
    </w:p>
    <w:p w:rsidR="00CF6C2E" w:rsidRPr="00716252" w:rsidRDefault="00CF6C2E" w:rsidP="00A20D61">
      <w:pPr>
        <w:pStyle w:val="Listaszerbekezds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felhasználói adatokhoz történő hozzáférés engedélyezése</w:t>
      </w:r>
    </w:p>
    <w:p w:rsidR="00CF6C2E" w:rsidRPr="00716252" w:rsidRDefault="00507966" w:rsidP="00A20D61">
      <w:pPr>
        <w:pStyle w:val="Listaszerbekezds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kérések kiszolgálásának </w:t>
      </w:r>
      <w:proofErr w:type="spellStart"/>
      <w:r w:rsidRPr="00716252">
        <w:rPr>
          <w:rFonts w:ascii="Times New Roman" w:hAnsi="Times New Roman" w:cs="Times New Roman"/>
          <w:sz w:val="24"/>
          <w:lang w:val="hu-HU"/>
        </w:rPr>
        <w:t>priorizálása</w:t>
      </w:r>
      <w:proofErr w:type="spellEnd"/>
    </w:p>
    <w:p w:rsidR="00CF6C2E" w:rsidRPr="009B6435" w:rsidRDefault="00CF6C2E" w:rsidP="00A20D61">
      <w:pPr>
        <w:pStyle w:val="Listaszerbekezds"/>
        <w:numPr>
          <w:ilvl w:val="0"/>
          <w:numId w:val="25"/>
        </w:numPr>
        <w:jc w:val="both"/>
        <w:rPr>
          <w:rFonts w:ascii="Times New Roman" w:hAnsi="Times New Roman" w:cs="Times New Roman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hozzáférési token meghosszabbítható</w:t>
      </w:r>
      <w:r w:rsidR="000A4E64" w:rsidRPr="00716252">
        <w:rPr>
          <w:rFonts w:ascii="Times New Roman" w:hAnsi="Times New Roman" w:cs="Times New Roman"/>
          <w:sz w:val="24"/>
          <w:lang w:val="hu-HU"/>
        </w:rPr>
        <w:t>ság</w:t>
      </w:r>
      <w:r w:rsidR="00F7668A" w:rsidRPr="00716252">
        <w:rPr>
          <w:rFonts w:ascii="Times New Roman" w:hAnsi="Times New Roman" w:cs="Times New Roman"/>
          <w:sz w:val="24"/>
          <w:lang w:val="hu-HU"/>
        </w:rPr>
        <w:t>a</w:t>
      </w:r>
    </w:p>
    <w:p w:rsidR="00507966" w:rsidRPr="00FC2B59" w:rsidRDefault="00895CF0" w:rsidP="00A20D61">
      <w:pPr>
        <w:jc w:val="both"/>
        <w:rPr>
          <w:rFonts w:ascii="Times New Roman" w:hAnsi="Times New Roman" w:cs="Times New Roman"/>
          <w:sz w:val="24"/>
          <w:lang w:val="hu-HU"/>
        </w:rPr>
      </w:pPr>
      <w:r w:rsidRPr="00FC2B59">
        <w:rPr>
          <w:rFonts w:ascii="Times New Roman" w:hAnsi="Times New Roman" w:cs="Times New Roman"/>
          <w:sz w:val="24"/>
          <w:lang w:val="hu-HU"/>
        </w:rPr>
        <w:t>Az Authorization Code folyamat lépései a következő ábrán látszanak:</w:t>
      </w:r>
    </w:p>
    <w:p w:rsidR="00895CF0" w:rsidRPr="009B6435" w:rsidRDefault="00300A88" w:rsidP="008C3C8B">
      <w:pPr>
        <w:jc w:val="center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5486400" cy="564324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otify_Authorization-Code-Flow-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59" w:rsidRPr="004B72E8" w:rsidRDefault="00D96459" w:rsidP="008C3C8B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4B72E8">
        <w:rPr>
          <w:rFonts w:ascii="Times New Roman" w:hAnsi="Times New Roman" w:cs="Times New Roman"/>
          <w:i/>
          <w:sz w:val="24"/>
          <w:szCs w:val="24"/>
          <w:lang w:val="hu-HU"/>
        </w:rPr>
        <w:t>ábra: Authorization Code Flow</w:t>
      </w:r>
    </w:p>
    <w:p w:rsidR="00381D8A" w:rsidRPr="009B6435" w:rsidRDefault="00381D8A" w:rsidP="00A20D61">
      <w:pPr>
        <w:jc w:val="both"/>
        <w:rPr>
          <w:rFonts w:ascii="Times New Roman" w:hAnsi="Times New Roman" w:cs="Times New Roman"/>
          <w:b/>
          <w:lang w:val="hu-HU"/>
        </w:rPr>
      </w:pPr>
    </w:p>
    <w:p w:rsidR="00F16E08" w:rsidRPr="001E6654" w:rsidRDefault="00F16E08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1E6654">
        <w:rPr>
          <w:rFonts w:ascii="Times New Roman" w:hAnsi="Times New Roman" w:cs="Times New Roman"/>
          <w:b/>
          <w:sz w:val="24"/>
          <w:lang w:val="hu-HU"/>
        </w:rPr>
        <w:lastRenderedPageBreak/>
        <w:t>Felhasznált Spotify Web API végpontok</w:t>
      </w:r>
    </w:p>
    <w:p w:rsidR="00F16E08" w:rsidRPr="001E6654" w:rsidRDefault="00AA0906" w:rsidP="00A20D61">
      <w:pPr>
        <w:ind w:firstLine="360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A </w:t>
      </w:r>
      <w:r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Pr="001E6654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Pr="001E6654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XIFY webalkalmazás az alábbi végpontokat használja fel működése során:</w:t>
      </w:r>
    </w:p>
    <w:p w:rsidR="00AA0906" w:rsidRPr="001E6654" w:rsidRDefault="00872315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16" w:history="1">
        <w:r w:rsidR="00AA0906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https://accounts.spotify.com/authorize</w:t>
        </w:r>
      </w:hyperlink>
      <w:r w:rsidR="00AA0906" w:rsidRPr="001E6654">
        <w:rPr>
          <w:rFonts w:ascii="Times New Roman" w:hAnsi="Times New Roman" w:cs="Times New Roman"/>
          <w:sz w:val="24"/>
          <w:lang w:val="hu-HU"/>
        </w:rPr>
        <w:t xml:space="preserve">: </w:t>
      </w:r>
    </w:p>
    <w:p w:rsidR="00C44050" w:rsidRPr="001E6654" w:rsidRDefault="00AA0906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A </w:t>
      </w:r>
      <w:r w:rsidRPr="001E6654">
        <w:rPr>
          <w:rFonts w:ascii="Times New Roman" w:hAnsi="Times New Roman" w:cs="Times New Roman"/>
          <w:i/>
          <w:sz w:val="24"/>
          <w:lang w:val="hu-HU"/>
        </w:rPr>
        <w:t>LoginController Index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metódusa erre a címre irányítja át a felhasználót. Ezt a címet 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SpotifyAuthorization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r w:rsidRPr="001E6654">
        <w:rPr>
          <w:rFonts w:ascii="Times New Roman" w:hAnsi="Times New Roman" w:cs="Times New Roman"/>
          <w:i/>
          <w:sz w:val="24"/>
          <w:lang w:val="hu-HU"/>
        </w:rPr>
        <w:t>RequestAuthorization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metódusa állítja össze. Az U</w:t>
      </w:r>
      <w:r w:rsidR="001060A0" w:rsidRPr="001E6654">
        <w:rPr>
          <w:rFonts w:ascii="Times New Roman" w:hAnsi="Times New Roman" w:cs="Times New Roman"/>
          <w:sz w:val="24"/>
          <w:lang w:val="hu-HU"/>
        </w:rPr>
        <w:t>RL</w:t>
      </w:r>
      <w:r w:rsidRPr="001E6654">
        <w:rPr>
          <w:rFonts w:ascii="Times New Roman" w:hAnsi="Times New Roman" w:cs="Times New Roman"/>
          <w:sz w:val="24"/>
          <w:lang w:val="hu-HU"/>
        </w:rPr>
        <w:t>-ben meg kell adni</w:t>
      </w:r>
      <w:r w:rsidR="00C44050" w:rsidRPr="001E6654">
        <w:rPr>
          <w:rFonts w:ascii="Times New Roman" w:hAnsi="Times New Roman" w:cs="Times New Roman"/>
          <w:sz w:val="24"/>
          <w:lang w:val="hu-HU"/>
        </w:rPr>
        <w:t xml:space="preserve"> a kliens azonosítót, válasz típusát (code), redirect uri-t, scope-ot (user-read-private playlist-read-private playlist-modify-public playlist-modify-private),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</w:t>
      </w:r>
      <w:r w:rsidR="00C44050" w:rsidRPr="001E6654">
        <w:rPr>
          <w:rFonts w:ascii="Times New Roman" w:hAnsi="Times New Roman" w:cs="Times New Roman"/>
          <w:sz w:val="24"/>
          <w:lang w:val="hu-HU"/>
        </w:rPr>
        <w:t xml:space="preserve">state-et. </w:t>
      </w:r>
    </w:p>
    <w:p w:rsidR="00C44050" w:rsidRPr="006E208F" w:rsidRDefault="00AA0906" w:rsidP="00A20D61">
      <w:pPr>
        <w:pStyle w:val="Listaszerbekezds"/>
        <w:jc w:val="both"/>
        <w:rPr>
          <w:rFonts w:ascii="Times New Roman" w:hAnsi="Times New Roman" w:cs="Times New Roman"/>
          <w:sz w:val="28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Példa: </w:t>
      </w:r>
      <w:hyperlink r:id="rId17" w:history="1">
        <w:r w:rsidRPr="004570B4">
          <w:rPr>
            <w:rStyle w:val="Hiperhivatkozs"/>
            <w:rFonts w:ascii="Times New Roman" w:hAnsi="Times New Roman" w:cs="Times New Roman"/>
            <w:szCs w:val="16"/>
            <w:lang w:val="hu-HU"/>
          </w:rPr>
          <w:t>https://accounts.spotify.com/authorize/?client_id=5fe01282e44241328a84e7c5cc169165&amp;response_type=code&amp;redirect_uri=https%3A%2F%2Fexample.com%2Fcallback&amp;scope=user-read-private%20user-read-email&amp;state=34fFs29kd09</w:t>
        </w:r>
      </w:hyperlink>
      <w:r w:rsidRPr="00095CB0">
        <w:rPr>
          <w:rFonts w:ascii="Times New Roman" w:hAnsi="Times New Roman" w:cs="Times New Roman"/>
          <w:sz w:val="36"/>
          <w:lang w:val="hu-HU"/>
        </w:rPr>
        <w:t xml:space="preserve"> </w:t>
      </w:r>
    </w:p>
    <w:p w:rsidR="00C44050" w:rsidRPr="001E6654" w:rsidRDefault="00C44050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C44050" w:rsidRPr="001E6654" w:rsidRDefault="00872315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18" w:history="1">
        <w:r w:rsidR="00C44050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https://accounts.spotify.com/api/token</w:t>
        </w:r>
      </w:hyperlink>
      <w:r w:rsidR="00C44050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C44050" w:rsidRPr="001E6654" w:rsidRDefault="006F05D9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SpotifyAuthorization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RequestAccessAndRefreshTokens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 metódusából érjük el ezt a végpontot. A POST kérés törzsében a következő paramétereket kell tartalmaznia a hívásnak: </w:t>
      </w:r>
      <w:proofErr w:type="spellStart"/>
      <w:r w:rsidRPr="001E6654">
        <w:rPr>
          <w:rFonts w:ascii="Times New Roman" w:hAnsi="Times New Roman" w:cs="Times New Roman"/>
          <w:sz w:val="24"/>
          <w:lang w:val="hu-HU"/>
        </w:rPr>
        <w:t>grant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>_</w:t>
      </w:r>
      <w:proofErr w:type="spellStart"/>
      <w:r w:rsidRPr="001E6654">
        <w:rPr>
          <w:rFonts w:ascii="Times New Roman" w:hAnsi="Times New Roman" w:cs="Times New Roman"/>
          <w:sz w:val="24"/>
          <w:lang w:val="hu-HU"/>
        </w:rPr>
        <w:t>type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 (“</w:t>
      </w:r>
      <w:proofErr w:type="spellStart"/>
      <w:r w:rsidRPr="001E6654">
        <w:rPr>
          <w:rFonts w:ascii="Times New Roman" w:hAnsi="Times New Roman" w:cs="Times New Roman"/>
          <w:sz w:val="24"/>
          <w:lang w:val="hu-HU"/>
        </w:rPr>
        <w:t>authorization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_code” az értéke), code (a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RequestAuthorization </w:t>
      </w:r>
      <w:r w:rsidRPr="001E6654">
        <w:rPr>
          <w:rFonts w:ascii="Times New Roman" w:hAnsi="Times New Roman" w:cs="Times New Roman"/>
          <w:sz w:val="24"/>
          <w:lang w:val="hu-HU"/>
        </w:rPr>
        <w:t>metódus meghívása során kapott kód értéke), redirect_</w:t>
      </w:r>
      <w:proofErr w:type="spellStart"/>
      <w:r w:rsidRPr="001E6654">
        <w:rPr>
          <w:rFonts w:ascii="Times New Roman" w:hAnsi="Times New Roman" w:cs="Times New Roman"/>
          <w:sz w:val="24"/>
          <w:lang w:val="hu-HU"/>
        </w:rPr>
        <w:t>uri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 (csak </w:t>
      </w:r>
      <w:proofErr w:type="spellStart"/>
      <w:r w:rsidRPr="001E6654">
        <w:rPr>
          <w:rFonts w:ascii="Times New Roman" w:hAnsi="Times New Roman" w:cs="Times New Roman"/>
          <w:sz w:val="24"/>
          <w:lang w:val="hu-HU"/>
        </w:rPr>
        <w:t>validáláshoz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 használt </w:t>
      </w:r>
      <w:proofErr w:type="spellStart"/>
      <w:r w:rsidRPr="001E6654">
        <w:rPr>
          <w:rFonts w:ascii="Times New Roman" w:hAnsi="Times New Roman" w:cs="Times New Roman"/>
          <w:sz w:val="24"/>
          <w:lang w:val="hu-HU"/>
        </w:rPr>
        <w:t>callback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 függvény </w:t>
      </w:r>
      <w:proofErr w:type="spellStart"/>
      <w:r w:rsidRPr="001E6654">
        <w:rPr>
          <w:rFonts w:ascii="Times New Roman" w:hAnsi="Times New Roman" w:cs="Times New Roman"/>
          <w:sz w:val="24"/>
          <w:lang w:val="hu-HU"/>
        </w:rPr>
        <w:t>URI-ja</w:t>
      </w:r>
      <w:proofErr w:type="spellEnd"/>
      <w:r w:rsidR="00CE61EA" w:rsidRPr="001E6654">
        <w:rPr>
          <w:rFonts w:ascii="Times New Roman" w:hAnsi="Times New Roman" w:cs="Times New Roman"/>
          <w:sz w:val="24"/>
          <w:lang w:val="hu-HU"/>
        </w:rPr>
        <w:t>, meg kell egyeznie azzal a red</w:t>
      </w:r>
      <w:r w:rsidR="003F0D61">
        <w:rPr>
          <w:rFonts w:ascii="Times New Roman" w:hAnsi="Times New Roman" w:cs="Times New Roman"/>
          <w:sz w:val="24"/>
          <w:lang w:val="hu-HU"/>
        </w:rPr>
        <w:t>irect_</w:t>
      </w:r>
      <w:proofErr w:type="spellStart"/>
      <w:r w:rsidR="003F0D61">
        <w:rPr>
          <w:rFonts w:ascii="Times New Roman" w:hAnsi="Times New Roman" w:cs="Times New Roman"/>
          <w:sz w:val="24"/>
          <w:lang w:val="hu-HU"/>
        </w:rPr>
        <w:t>uri-val</w:t>
      </w:r>
      <w:proofErr w:type="spellEnd"/>
      <w:r w:rsidR="003F0D61">
        <w:rPr>
          <w:rFonts w:ascii="Times New Roman" w:hAnsi="Times New Roman" w:cs="Times New Roman"/>
          <w:sz w:val="24"/>
          <w:lang w:val="hu-HU"/>
        </w:rPr>
        <w:t xml:space="preserve">, amit előzőleg az </w:t>
      </w:r>
      <w:proofErr w:type="spellStart"/>
      <w:r w:rsidR="00CE61EA" w:rsidRPr="001E6654">
        <w:rPr>
          <w:rFonts w:ascii="Times New Roman" w:hAnsi="Times New Roman" w:cs="Times New Roman"/>
          <w:sz w:val="24"/>
          <w:lang w:val="hu-HU"/>
        </w:rPr>
        <w:t>authorize</w:t>
      </w:r>
      <w:proofErr w:type="spellEnd"/>
      <w:r w:rsidR="00CE61EA" w:rsidRPr="001E6654">
        <w:rPr>
          <w:rFonts w:ascii="Times New Roman" w:hAnsi="Times New Roman" w:cs="Times New Roman"/>
          <w:sz w:val="24"/>
          <w:lang w:val="hu-HU"/>
        </w:rPr>
        <w:t>/ végpontnak adtunk meg</w:t>
      </w:r>
      <w:r w:rsidRPr="001E6654">
        <w:rPr>
          <w:rFonts w:ascii="Times New Roman" w:hAnsi="Times New Roman" w:cs="Times New Roman"/>
          <w:sz w:val="24"/>
          <w:lang w:val="hu-HU"/>
        </w:rPr>
        <w:t>)</w:t>
      </w:r>
      <w:r w:rsidR="00CE61EA" w:rsidRPr="001E6654">
        <w:rPr>
          <w:rFonts w:ascii="Times New Roman" w:hAnsi="Times New Roman" w:cs="Times New Roman"/>
          <w:sz w:val="24"/>
          <w:lang w:val="hu-HU"/>
        </w:rPr>
        <w:t>.</w:t>
      </w:r>
    </w:p>
    <w:p w:rsidR="00CE61EA" w:rsidRPr="001E6654" w:rsidRDefault="00CE61EA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>A fejlécben át kell adni Base64 kódolásban a kliens azonosítót és a titkos kulcsot.</w:t>
      </w:r>
    </w:p>
    <w:p w:rsidR="00CE61EA" w:rsidRPr="001E6654" w:rsidRDefault="00CE61EA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>Sikeres kérés esetén a következőhöz hasonló válaszüzenet érkezik a végponttól: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>{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   "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access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>_token": "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NgCXRK</w:t>
      </w:r>
      <w:proofErr w:type="gramStart"/>
      <w:r w:rsidRPr="00903559">
        <w:rPr>
          <w:rFonts w:ascii="Courier New" w:hAnsi="Courier New" w:cs="Courier New"/>
          <w:sz w:val="20"/>
          <w:szCs w:val="18"/>
          <w:lang w:val="hu-HU"/>
        </w:rPr>
        <w:t>...</w:t>
      </w:r>
      <w:proofErr w:type="gramEnd"/>
      <w:r w:rsidRPr="00903559">
        <w:rPr>
          <w:rFonts w:ascii="Courier New" w:hAnsi="Courier New" w:cs="Courier New"/>
          <w:sz w:val="20"/>
          <w:szCs w:val="18"/>
          <w:lang w:val="hu-HU"/>
        </w:rPr>
        <w:t>MzYjw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>",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   "token_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type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>": "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Bearer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>",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   "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scope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": "user-read-private 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user-read-email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>",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   "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expires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>_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in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>": 3600,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   "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refresh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>_token": "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NgAagA</w:t>
      </w:r>
      <w:proofErr w:type="gramStart"/>
      <w:r w:rsidRPr="00903559">
        <w:rPr>
          <w:rFonts w:ascii="Courier New" w:hAnsi="Courier New" w:cs="Courier New"/>
          <w:sz w:val="20"/>
          <w:szCs w:val="18"/>
          <w:lang w:val="hu-HU"/>
        </w:rPr>
        <w:t>...</w:t>
      </w:r>
      <w:proofErr w:type="gramEnd"/>
      <w:r w:rsidRPr="00903559">
        <w:rPr>
          <w:rFonts w:ascii="Courier New" w:hAnsi="Courier New" w:cs="Courier New"/>
          <w:sz w:val="20"/>
          <w:szCs w:val="18"/>
          <w:lang w:val="hu-HU"/>
        </w:rPr>
        <w:t>Um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>_</w:t>
      </w:r>
      <w:proofErr w:type="spellStart"/>
      <w:r w:rsidRPr="00903559">
        <w:rPr>
          <w:rFonts w:ascii="Courier New" w:hAnsi="Courier New" w:cs="Courier New"/>
          <w:sz w:val="20"/>
          <w:szCs w:val="18"/>
          <w:lang w:val="hu-HU"/>
        </w:rPr>
        <w:t>SHo</w:t>
      </w:r>
      <w:proofErr w:type="spellEnd"/>
      <w:r w:rsidRPr="00903559">
        <w:rPr>
          <w:rFonts w:ascii="Courier New" w:hAnsi="Courier New" w:cs="Courier New"/>
          <w:sz w:val="20"/>
          <w:szCs w:val="18"/>
          <w:lang w:val="hu-HU"/>
        </w:rPr>
        <w:t>"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>}</w:t>
      </w:r>
    </w:p>
    <w:p w:rsidR="001C6A26" w:rsidRPr="001E6654" w:rsidRDefault="001C6A26" w:rsidP="00A20D61">
      <w:pPr>
        <w:pStyle w:val="Listaszerbekezds"/>
        <w:jc w:val="both"/>
        <w:rPr>
          <w:rFonts w:ascii="Times New Roman" w:hAnsi="Times New Roman" w:cs="Times New Roman"/>
          <w:sz w:val="20"/>
          <w:szCs w:val="18"/>
          <w:lang w:val="hu-HU"/>
        </w:rPr>
      </w:pPr>
    </w:p>
    <w:p w:rsidR="00CE61EA" w:rsidRPr="001E6654" w:rsidRDefault="00CE61EA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0"/>
          <w:szCs w:val="18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SpotifyAuthorization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RequestAccesTokenFromRefreshToken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metódusa egy hasonló kérést küld a végpontnak. Ebben az esetben a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grant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>_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type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1E6654">
        <w:rPr>
          <w:rFonts w:ascii="Times New Roman" w:hAnsi="Times New Roman" w:cs="Times New Roman"/>
          <w:sz w:val="24"/>
          <w:lang w:val="hu-HU"/>
        </w:rPr>
        <w:t>parameter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 </w:t>
      </w:r>
      <w:proofErr w:type="spellStart"/>
      <w:r w:rsidRPr="001E6654">
        <w:rPr>
          <w:rFonts w:ascii="Times New Roman" w:hAnsi="Times New Roman" w:cs="Times New Roman"/>
          <w:sz w:val="24"/>
          <w:lang w:val="hu-HU"/>
        </w:rPr>
        <w:t>lrtéke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 “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refresh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>_token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”, valamint </w:t>
      </w:r>
      <w:r w:rsidR="000A1AFD" w:rsidRPr="001E6654">
        <w:rPr>
          <w:rFonts w:ascii="Times New Roman" w:hAnsi="Times New Roman" w:cs="Times New Roman"/>
          <w:sz w:val="24"/>
          <w:lang w:val="hu-HU"/>
        </w:rPr>
        <w:t xml:space="preserve">a többi </w:t>
      </w:r>
      <w:proofErr w:type="spellStart"/>
      <w:r w:rsidR="000A1AFD" w:rsidRPr="001E6654">
        <w:rPr>
          <w:rFonts w:ascii="Times New Roman" w:hAnsi="Times New Roman" w:cs="Times New Roman"/>
          <w:sz w:val="24"/>
          <w:lang w:val="hu-HU"/>
        </w:rPr>
        <w:t>parameter</w:t>
      </w:r>
      <w:proofErr w:type="spellEnd"/>
      <w:r w:rsidR="000A1AFD" w:rsidRPr="001E6654">
        <w:rPr>
          <w:rFonts w:ascii="Times New Roman" w:hAnsi="Times New Roman" w:cs="Times New Roman"/>
          <w:sz w:val="24"/>
          <w:lang w:val="hu-HU"/>
        </w:rPr>
        <w:t xml:space="preserve"> helyett egy </w:t>
      </w:r>
      <w:proofErr w:type="spellStart"/>
      <w:r w:rsidR="000A1AFD" w:rsidRPr="001E6654">
        <w:rPr>
          <w:rFonts w:ascii="Times New Roman" w:hAnsi="Times New Roman" w:cs="Times New Roman"/>
          <w:i/>
          <w:sz w:val="24"/>
          <w:lang w:val="hu-HU"/>
        </w:rPr>
        <w:t>refresh</w:t>
      </w:r>
      <w:proofErr w:type="spellEnd"/>
      <w:r w:rsidR="000A1AFD" w:rsidRPr="001E6654">
        <w:rPr>
          <w:rFonts w:ascii="Times New Roman" w:hAnsi="Times New Roman" w:cs="Times New Roman"/>
          <w:i/>
          <w:sz w:val="24"/>
          <w:lang w:val="hu-HU"/>
        </w:rPr>
        <w:t>_token</w:t>
      </w:r>
      <w:r w:rsidR="000A1AFD" w:rsidRPr="001E6654">
        <w:rPr>
          <w:rFonts w:ascii="Times New Roman" w:hAnsi="Times New Roman" w:cs="Times New Roman"/>
          <w:sz w:val="24"/>
          <w:lang w:val="hu-HU"/>
        </w:rPr>
        <w:t xml:space="preserve"> paramétert kell átadni, aminek az értéke az előbbi lekérés során kapott </w:t>
      </w:r>
      <w:proofErr w:type="spellStart"/>
      <w:r w:rsidR="000A1AFD" w:rsidRPr="001E6654">
        <w:rPr>
          <w:rFonts w:ascii="Times New Roman" w:hAnsi="Times New Roman" w:cs="Times New Roman"/>
          <w:i/>
          <w:sz w:val="24"/>
          <w:lang w:val="hu-HU"/>
        </w:rPr>
        <w:t>refresh</w:t>
      </w:r>
      <w:proofErr w:type="spellEnd"/>
      <w:r w:rsidR="000A1AFD" w:rsidRPr="001E6654">
        <w:rPr>
          <w:rFonts w:ascii="Times New Roman" w:hAnsi="Times New Roman" w:cs="Times New Roman"/>
          <w:i/>
          <w:sz w:val="24"/>
          <w:lang w:val="hu-HU"/>
        </w:rPr>
        <w:t>_token</w:t>
      </w:r>
      <w:r w:rsidR="000A1AFD" w:rsidRPr="001E6654">
        <w:rPr>
          <w:rFonts w:ascii="Times New Roman" w:hAnsi="Times New Roman" w:cs="Times New Roman"/>
          <w:sz w:val="24"/>
          <w:lang w:val="hu-HU"/>
        </w:rPr>
        <w:t>. A fejlécben hasonlóan kell elküldeni a kliens kódot és a titkos kulcsot, mint az előző pontban.</w:t>
      </w:r>
    </w:p>
    <w:p w:rsidR="000A1AFD" w:rsidRPr="001E6654" w:rsidRDefault="000A1AFD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>Példa sikeres kérés esetén a válaszra:</w:t>
      </w:r>
    </w:p>
    <w:p w:rsidR="000A1AFD" w:rsidRPr="00142C31" w:rsidRDefault="000A1AFD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>{</w:t>
      </w:r>
    </w:p>
    <w:p w:rsidR="000A1AFD" w:rsidRPr="00142C31" w:rsidRDefault="000A1AFD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 xml:space="preserve">   "</w:t>
      </w:r>
      <w:proofErr w:type="spellStart"/>
      <w:r w:rsidRPr="00142C31">
        <w:rPr>
          <w:rFonts w:ascii="Courier New" w:hAnsi="Courier New" w:cs="Courier New"/>
          <w:sz w:val="20"/>
          <w:szCs w:val="18"/>
          <w:lang w:val="hu-HU"/>
        </w:rPr>
        <w:t>access</w:t>
      </w:r>
      <w:proofErr w:type="spellEnd"/>
      <w:r w:rsidRPr="00142C31">
        <w:rPr>
          <w:rFonts w:ascii="Courier New" w:hAnsi="Courier New" w:cs="Courier New"/>
          <w:sz w:val="20"/>
          <w:szCs w:val="18"/>
          <w:lang w:val="hu-HU"/>
        </w:rPr>
        <w:t>_token": "NgA6ZcYI</w:t>
      </w:r>
      <w:proofErr w:type="gramStart"/>
      <w:r w:rsidRPr="00142C31">
        <w:rPr>
          <w:rFonts w:ascii="Courier New" w:hAnsi="Courier New" w:cs="Courier New"/>
          <w:sz w:val="20"/>
          <w:szCs w:val="18"/>
          <w:lang w:val="hu-HU"/>
        </w:rPr>
        <w:t>...</w:t>
      </w:r>
      <w:proofErr w:type="gramEnd"/>
      <w:r w:rsidRPr="00142C31">
        <w:rPr>
          <w:rFonts w:ascii="Courier New" w:hAnsi="Courier New" w:cs="Courier New"/>
          <w:sz w:val="20"/>
          <w:szCs w:val="18"/>
          <w:lang w:val="hu-HU"/>
        </w:rPr>
        <w:t>ixn8bUQ",</w:t>
      </w:r>
    </w:p>
    <w:p w:rsidR="000A1AFD" w:rsidRPr="00142C31" w:rsidRDefault="000A1AFD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 xml:space="preserve">   "token_</w:t>
      </w:r>
      <w:proofErr w:type="spellStart"/>
      <w:r w:rsidRPr="00142C31">
        <w:rPr>
          <w:rFonts w:ascii="Courier New" w:hAnsi="Courier New" w:cs="Courier New"/>
          <w:sz w:val="20"/>
          <w:szCs w:val="18"/>
          <w:lang w:val="hu-HU"/>
        </w:rPr>
        <w:t>type</w:t>
      </w:r>
      <w:proofErr w:type="spellEnd"/>
      <w:r w:rsidRPr="00142C31">
        <w:rPr>
          <w:rFonts w:ascii="Courier New" w:hAnsi="Courier New" w:cs="Courier New"/>
          <w:sz w:val="20"/>
          <w:szCs w:val="18"/>
          <w:lang w:val="hu-HU"/>
        </w:rPr>
        <w:t>": "</w:t>
      </w:r>
      <w:proofErr w:type="spellStart"/>
      <w:r w:rsidRPr="00142C31">
        <w:rPr>
          <w:rFonts w:ascii="Courier New" w:hAnsi="Courier New" w:cs="Courier New"/>
          <w:sz w:val="20"/>
          <w:szCs w:val="18"/>
          <w:lang w:val="hu-HU"/>
        </w:rPr>
        <w:t>Bearer</w:t>
      </w:r>
      <w:proofErr w:type="spellEnd"/>
      <w:r w:rsidRPr="00142C31">
        <w:rPr>
          <w:rFonts w:ascii="Courier New" w:hAnsi="Courier New" w:cs="Courier New"/>
          <w:sz w:val="20"/>
          <w:szCs w:val="18"/>
          <w:lang w:val="hu-HU"/>
        </w:rPr>
        <w:t>",</w:t>
      </w:r>
    </w:p>
    <w:p w:rsidR="000A1AFD" w:rsidRPr="00142C31" w:rsidRDefault="000A1AFD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 xml:space="preserve">   "</w:t>
      </w:r>
      <w:proofErr w:type="spellStart"/>
      <w:r w:rsidRPr="00142C31">
        <w:rPr>
          <w:rFonts w:ascii="Courier New" w:hAnsi="Courier New" w:cs="Courier New"/>
          <w:sz w:val="20"/>
          <w:szCs w:val="18"/>
          <w:lang w:val="hu-HU"/>
        </w:rPr>
        <w:t>scope</w:t>
      </w:r>
      <w:proofErr w:type="spellEnd"/>
      <w:r w:rsidRPr="00142C31">
        <w:rPr>
          <w:rFonts w:ascii="Courier New" w:hAnsi="Courier New" w:cs="Courier New"/>
          <w:sz w:val="20"/>
          <w:szCs w:val="18"/>
          <w:lang w:val="hu-HU"/>
        </w:rPr>
        <w:t xml:space="preserve">": "user-read-private </w:t>
      </w:r>
      <w:proofErr w:type="spellStart"/>
      <w:r w:rsidRPr="00142C31">
        <w:rPr>
          <w:rFonts w:ascii="Courier New" w:hAnsi="Courier New" w:cs="Courier New"/>
          <w:sz w:val="20"/>
          <w:szCs w:val="18"/>
          <w:lang w:val="hu-HU"/>
        </w:rPr>
        <w:t>user-read-email</w:t>
      </w:r>
      <w:proofErr w:type="spellEnd"/>
      <w:r w:rsidRPr="00142C31">
        <w:rPr>
          <w:rFonts w:ascii="Courier New" w:hAnsi="Courier New" w:cs="Courier New"/>
          <w:sz w:val="20"/>
          <w:szCs w:val="18"/>
          <w:lang w:val="hu-HU"/>
        </w:rPr>
        <w:t>",</w:t>
      </w:r>
    </w:p>
    <w:p w:rsidR="000A1AFD" w:rsidRPr="00142C31" w:rsidRDefault="000A1AFD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 xml:space="preserve">   "</w:t>
      </w:r>
      <w:proofErr w:type="spellStart"/>
      <w:r w:rsidRPr="00142C31">
        <w:rPr>
          <w:rFonts w:ascii="Courier New" w:hAnsi="Courier New" w:cs="Courier New"/>
          <w:sz w:val="20"/>
          <w:szCs w:val="18"/>
          <w:lang w:val="hu-HU"/>
        </w:rPr>
        <w:t>expires</w:t>
      </w:r>
      <w:proofErr w:type="spellEnd"/>
      <w:r w:rsidRPr="00142C31">
        <w:rPr>
          <w:rFonts w:ascii="Courier New" w:hAnsi="Courier New" w:cs="Courier New"/>
          <w:sz w:val="20"/>
          <w:szCs w:val="18"/>
          <w:lang w:val="hu-HU"/>
        </w:rPr>
        <w:t>_</w:t>
      </w:r>
      <w:proofErr w:type="spellStart"/>
      <w:r w:rsidRPr="00142C31">
        <w:rPr>
          <w:rFonts w:ascii="Courier New" w:hAnsi="Courier New" w:cs="Courier New"/>
          <w:sz w:val="20"/>
          <w:szCs w:val="18"/>
          <w:lang w:val="hu-HU"/>
        </w:rPr>
        <w:t>in</w:t>
      </w:r>
      <w:proofErr w:type="spellEnd"/>
      <w:r w:rsidRPr="00142C31">
        <w:rPr>
          <w:rFonts w:ascii="Courier New" w:hAnsi="Courier New" w:cs="Courier New"/>
          <w:sz w:val="20"/>
          <w:szCs w:val="18"/>
          <w:lang w:val="hu-HU"/>
        </w:rPr>
        <w:t>": 3600</w:t>
      </w:r>
    </w:p>
    <w:p w:rsidR="004F7C00" w:rsidRPr="008C1230" w:rsidRDefault="000A1AFD" w:rsidP="008C1230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>}</w:t>
      </w:r>
    </w:p>
    <w:p w:rsidR="00FC506F" w:rsidRPr="001E6654" w:rsidRDefault="00872315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19" w:history="1">
        <w:r w:rsidR="00FC506F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https://api.spotify.com/v1/me</w:t>
        </w:r>
      </w:hyperlink>
      <w:r w:rsidR="00FC506F" w:rsidRPr="001E6654">
        <w:rPr>
          <w:rFonts w:ascii="Times New Roman" w:hAnsi="Times New Roman" w:cs="Times New Roman"/>
          <w:sz w:val="24"/>
          <w:lang w:val="hu-HU"/>
        </w:rPr>
        <w:t xml:space="preserve">: </w:t>
      </w:r>
    </w:p>
    <w:p w:rsidR="00FC506F" w:rsidRPr="001E6654" w:rsidRDefault="00FC506F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GetCurrentUserProfile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 metódusa használja ezt a végpontot. Az éppen bejelentkezett felhasználóhoz tartozó adatokat lehet lekérdezni vele. A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HomeController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 </w:t>
      </w:r>
      <w:r w:rsidR="002D3307" w:rsidRPr="001E6654">
        <w:rPr>
          <w:rFonts w:ascii="Times New Roman" w:hAnsi="Times New Roman" w:cs="Times New Roman"/>
          <w:i/>
          <w:sz w:val="24"/>
          <w:lang w:val="hu-HU"/>
        </w:rPr>
        <w:t>Index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metódusa használja például ahhoz, hogy a kezdőoldalon az üdvözlő üzenetben megszólítsa az éppen bejelentkezett felhasználót. Továbbá a fent ismer</w:t>
      </w:r>
      <w:r w:rsidR="00AF2D4B" w:rsidRPr="001E6654">
        <w:rPr>
          <w:rFonts w:ascii="Times New Roman" w:hAnsi="Times New Roman" w:cs="Times New Roman"/>
          <w:sz w:val="24"/>
          <w:lang w:val="hu-HU"/>
        </w:rPr>
        <w:t>t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etett algoritmus is használja ezt </w:t>
      </w:r>
      <w:r w:rsidR="00897B29" w:rsidRPr="001E6654">
        <w:rPr>
          <w:rFonts w:ascii="Times New Roman" w:hAnsi="Times New Roman" w:cs="Times New Roman"/>
          <w:sz w:val="24"/>
          <w:lang w:val="hu-HU"/>
        </w:rPr>
        <w:t>a metódust, amikor egy-egy előadó legnépszerűbb számait kérdezi le a felhasználó országából. Végül, amikor a generált lejátszási listát létrehozzuk, szükség van erre a lekérdezésre ahhoz, hogy a megfelelő felhasználó fiókjába mentsük el a generált lejátszási listát.</w:t>
      </w:r>
    </w:p>
    <w:p w:rsidR="00527BCC" w:rsidRPr="001E6654" w:rsidRDefault="00527BCC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527BCC" w:rsidRPr="001E6654" w:rsidRDefault="00527BCC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897B29" w:rsidRPr="001E6654" w:rsidRDefault="00872315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20" w:history="1">
        <w:r w:rsidR="00897B29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https://api.spotify.com/v1/users/{userId}</w:t>
        </w:r>
      </w:hyperlink>
      <w:r w:rsidR="000115AC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897B29" w:rsidRPr="001E6654" w:rsidRDefault="00897B29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Egy paraméterben megadott felhasználó adatai kérhetőek le a végponttól. 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GetUserProfile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 (string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userId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>)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metódusa hajtja végre a kérést az API felé. A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HomeController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GetUserPlaylists</w:t>
      </w:r>
      <w:proofErr w:type="spellEnd"/>
      <w:r w:rsidR="00FE1335"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(string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userId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, string token) </w:t>
      </w:r>
      <w:r w:rsidRPr="001E6654">
        <w:rPr>
          <w:rFonts w:ascii="Times New Roman" w:hAnsi="Times New Roman" w:cs="Times New Roman"/>
          <w:sz w:val="24"/>
          <w:lang w:val="hu-HU"/>
        </w:rPr>
        <w:t>metódusa használja fel a felhasználó által megadott Spotify azonosítóhoz tartozó fiókhoz tartozó adatok lekérdezéséhez.</w:t>
      </w:r>
    </w:p>
    <w:p w:rsidR="00FD1BA1" w:rsidRPr="001E6654" w:rsidRDefault="00FD1BA1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0115AC" w:rsidRPr="001E6654" w:rsidRDefault="00872315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21" w:history="1">
        <w:r w:rsidR="00895001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https://api.spotify.com/v1/tracks/{trackId}</w:t>
        </w:r>
      </w:hyperlink>
      <w:r w:rsidR="00895001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895001" w:rsidRPr="001E6654" w:rsidRDefault="00895001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Egy paraméterben megadott zeneszám adatai kérdezhetőek le a végponttól. 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SpotifyTrack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GetTrack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 (string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trackId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) </w:t>
      </w:r>
      <w:r w:rsidRPr="001E6654">
        <w:rPr>
          <w:rFonts w:ascii="Times New Roman" w:hAnsi="Times New Roman" w:cs="Times New Roman"/>
          <w:sz w:val="24"/>
          <w:lang w:val="hu-HU"/>
        </w:rPr>
        <w:t>metódusa hajtja végre a kérést az API felé.</w:t>
      </w:r>
    </w:p>
    <w:p w:rsidR="00F1359B" w:rsidRPr="001E6654" w:rsidRDefault="00F1359B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895001" w:rsidRPr="001E6654" w:rsidRDefault="00872315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22" w:history="1">
        <w:r w:rsidR="00E841FF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https://api.spotify.com/v1/artists/{artistId}/top-tracks?country=...</w:t>
        </w:r>
      </w:hyperlink>
      <w:r w:rsidR="00895001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895001" w:rsidRPr="001E6654" w:rsidRDefault="00895001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Egy paraméterben megadott előadó legnépszerűbb zenéi kérdezhetőek le a végponttól. 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GetArtistsTopTracks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 (string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artistId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) </w:t>
      </w:r>
      <w:r w:rsidRPr="001E6654">
        <w:rPr>
          <w:rFonts w:ascii="Times New Roman" w:hAnsi="Times New Roman" w:cs="Times New Roman"/>
          <w:sz w:val="24"/>
          <w:lang w:val="hu-HU"/>
        </w:rPr>
        <w:t>metódusa hajtja végre a kérést az API felé. Ezt a lejátszási listát generáló algoritmus használja fel ajánlott zenék kiválasztásához.</w:t>
      </w:r>
    </w:p>
    <w:p w:rsidR="00F1359B" w:rsidRPr="001E6654" w:rsidRDefault="00F1359B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895001" w:rsidRPr="001E6654" w:rsidRDefault="00872315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23" w:history="1">
        <w:r w:rsidR="00895001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https://api.spotify.com/v1/users/{userId}/playlists</w:t>
        </w:r>
      </w:hyperlink>
      <w:r w:rsidR="00895001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F1359B" w:rsidRPr="001E6654" w:rsidRDefault="00895001" w:rsidP="00EE593D">
      <w:pPr>
        <w:pStyle w:val="Listaszerbekezds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Egy paraméterben megadott felhasználó lejátszási listái kérdezhetőek le a végponttól. 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proofErr w:type="spellStart"/>
      <w:r w:rsidR="00D477E4" w:rsidRPr="001E6654">
        <w:rPr>
          <w:rFonts w:ascii="Times New Roman" w:hAnsi="Times New Roman" w:cs="Times New Roman"/>
          <w:i/>
          <w:sz w:val="24"/>
          <w:lang w:val="hu-HU"/>
        </w:rPr>
        <w:t>GetUserPlaylists</w:t>
      </w:r>
      <w:proofErr w:type="spellEnd"/>
      <w:r w:rsidR="00D477E4"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(string </w:t>
      </w:r>
      <w:proofErr w:type="spellStart"/>
      <w:r w:rsidR="00D477E4" w:rsidRPr="001E6654">
        <w:rPr>
          <w:rFonts w:ascii="Times New Roman" w:hAnsi="Times New Roman" w:cs="Times New Roman"/>
          <w:i/>
          <w:sz w:val="24"/>
          <w:lang w:val="hu-HU"/>
        </w:rPr>
        <w:t>userId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>)</w:t>
      </w:r>
      <w:r w:rsidR="00D477E4"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="00D477E4" w:rsidRPr="001E6654">
        <w:rPr>
          <w:rFonts w:ascii="Times New Roman" w:hAnsi="Times New Roman" w:cs="Times New Roman"/>
          <w:sz w:val="24"/>
          <w:lang w:val="hu-HU"/>
        </w:rPr>
        <w:t xml:space="preserve">metódusa hajtja végre a kérést. A </w:t>
      </w:r>
      <w:proofErr w:type="spellStart"/>
      <w:r w:rsidR="00D477E4" w:rsidRPr="001E6654">
        <w:rPr>
          <w:rFonts w:ascii="Times New Roman" w:hAnsi="Times New Roman" w:cs="Times New Roman"/>
          <w:i/>
          <w:sz w:val="24"/>
          <w:lang w:val="hu-HU"/>
        </w:rPr>
        <w:t>HomeController</w:t>
      </w:r>
      <w:proofErr w:type="spellEnd"/>
      <w:r w:rsidR="00D477E4"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="00D477E4" w:rsidRPr="001E6654">
        <w:rPr>
          <w:rFonts w:ascii="Times New Roman" w:hAnsi="Times New Roman" w:cs="Times New Roman"/>
          <w:i/>
          <w:sz w:val="24"/>
          <w:lang w:val="hu-HU"/>
        </w:rPr>
        <w:t>GetUsersPlaylists</w:t>
      </w:r>
      <w:proofErr w:type="spellEnd"/>
      <w:r w:rsidR="00AA324A"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="00D477E4" w:rsidRPr="001E6654">
        <w:rPr>
          <w:rFonts w:ascii="Times New Roman" w:hAnsi="Times New Roman" w:cs="Times New Roman"/>
          <w:i/>
          <w:sz w:val="24"/>
          <w:lang w:val="hu-HU"/>
        </w:rPr>
        <w:t xml:space="preserve">(string </w:t>
      </w:r>
      <w:proofErr w:type="spellStart"/>
      <w:r w:rsidR="00D477E4" w:rsidRPr="001E6654">
        <w:rPr>
          <w:rFonts w:ascii="Times New Roman" w:hAnsi="Times New Roman" w:cs="Times New Roman"/>
          <w:i/>
          <w:sz w:val="24"/>
          <w:lang w:val="hu-HU"/>
        </w:rPr>
        <w:t>userId</w:t>
      </w:r>
      <w:proofErr w:type="spellEnd"/>
      <w:r w:rsidR="00D477E4" w:rsidRPr="001E6654">
        <w:rPr>
          <w:rFonts w:ascii="Times New Roman" w:hAnsi="Times New Roman" w:cs="Times New Roman"/>
          <w:i/>
          <w:sz w:val="24"/>
          <w:lang w:val="hu-HU"/>
        </w:rPr>
        <w:t xml:space="preserve">) </w:t>
      </w:r>
      <w:r w:rsidR="00D477E4" w:rsidRPr="001E6654">
        <w:rPr>
          <w:rFonts w:ascii="Times New Roman" w:hAnsi="Times New Roman" w:cs="Times New Roman"/>
          <w:sz w:val="24"/>
          <w:lang w:val="hu-HU"/>
        </w:rPr>
        <w:t xml:space="preserve">metódusa használja ezt a lekérést ahhoz, hogy a </w:t>
      </w:r>
      <w:r w:rsidR="00D477E4"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="00D477E4" w:rsidRPr="001E6654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="00D477E4"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="00D477E4" w:rsidRPr="001E6654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="00D477E4"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XIFY felhasználója által megadott Spotify felhasználó lejátszási listáit lekérdezze a végponttól.</w:t>
      </w:r>
    </w:p>
    <w:p w:rsidR="00EE593D" w:rsidRPr="001E6654" w:rsidRDefault="00EE593D" w:rsidP="00EE593D">
      <w:pPr>
        <w:pStyle w:val="Listaszerbekezds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</w:p>
    <w:p w:rsidR="00D477E4" w:rsidRPr="001E6654" w:rsidRDefault="00872315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24" w:history="1">
        <w:r w:rsidR="00D477E4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https://api.spotify.com/v1/users/{userId}/playlists/{playlistId}</w:t>
        </w:r>
      </w:hyperlink>
      <w:r w:rsidR="00D477E4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D477E4" w:rsidRPr="001E6654" w:rsidRDefault="00D477E4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Egy konkrét felhasználóhoz tartozó konkrét lejátszási lista adatai kérdezhetőek le a segítségével. A felhasználó és a lejátszási lista azonosítója paraméterként adható meg. A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HomeController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GetPlaylist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 (string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userId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, string </w:t>
      </w:r>
      <w:proofErr w:type="spellStart"/>
      <w:r w:rsidRPr="001E6654">
        <w:rPr>
          <w:rFonts w:ascii="Times New Roman" w:hAnsi="Times New Roman" w:cs="Times New Roman"/>
          <w:i/>
          <w:sz w:val="24"/>
          <w:lang w:val="hu-HU"/>
        </w:rPr>
        <w:t>playlistId</w:t>
      </w:r>
      <w:proofErr w:type="spellEnd"/>
      <w:r w:rsidRPr="001E6654">
        <w:rPr>
          <w:rFonts w:ascii="Times New Roman" w:hAnsi="Times New Roman" w:cs="Times New Roman"/>
          <w:i/>
          <w:sz w:val="24"/>
          <w:lang w:val="hu-HU"/>
        </w:rPr>
        <w:t xml:space="preserve">, string token) </w:t>
      </w:r>
      <w:r w:rsidRPr="001E6654">
        <w:rPr>
          <w:rFonts w:ascii="Times New Roman" w:hAnsi="Times New Roman" w:cs="Times New Roman"/>
          <w:sz w:val="24"/>
          <w:lang w:val="hu-HU"/>
        </w:rPr>
        <w:lastRenderedPageBreak/>
        <w:t>metódusa használja ezt, amikor az alkalmazás felhasználója egy konkrét lejátszási listát ad meg URL-ként.</w:t>
      </w:r>
      <w:r w:rsidR="00271AE4" w:rsidRPr="001E6654">
        <w:rPr>
          <w:rFonts w:ascii="Times New Roman" w:hAnsi="Times New Roman" w:cs="Times New Roman"/>
          <w:sz w:val="24"/>
          <w:lang w:val="hu-HU"/>
        </w:rPr>
        <w:t xml:space="preserve"> Továbbá ugyanezen controller </w:t>
      </w:r>
      <w:proofErr w:type="spellStart"/>
      <w:r w:rsidR="00271AE4" w:rsidRPr="001E6654">
        <w:rPr>
          <w:rFonts w:ascii="Times New Roman" w:hAnsi="Times New Roman" w:cs="Times New Roman"/>
          <w:i/>
          <w:sz w:val="24"/>
          <w:lang w:val="hu-HU"/>
        </w:rPr>
        <w:t>Maixified</w:t>
      </w:r>
      <w:proofErr w:type="spellEnd"/>
      <w:r w:rsidR="00271AE4" w:rsidRPr="001E6654">
        <w:rPr>
          <w:rFonts w:ascii="Times New Roman" w:hAnsi="Times New Roman" w:cs="Times New Roman"/>
          <w:i/>
          <w:sz w:val="24"/>
          <w:lang w:val="hu-HU"/>
        </w:rPr>
        <w:t xml:space="preserve"> (string </w:t>
      </w:r>
      <w:proofErr w:type="spellStart"/>
      <w:r w:rsidR="00271AE4" w:rsidRPr="001E6654">
        <w:rPr>
          <w:rFonts w:ascii="Times New Roman" w:hAnsi="Times New Roman" w:cs="Times New Roman"/>
          <w:i/>
          <w:sz w:val="24"/>
          <w:lang w:val="hu-HU"/>
        </w:rPr>
        <w:t>userId</w:t>
      </w:r>
      <w:proofErr w:type="spellEnd"/>
      <w:r w:rsidR="00271AE4" w:rsidRPr="001E6654">
        <w:rPr>
          <w:rFonts w:ascii="Times New Roman" w:hAnsi="Times New Roman" w:cs="Times New Roman"/>
          <w:i/>
          <w:sz w:val="24"/>
          <w:lang w:val="hu-HU"/>
        </w:rPr>
        <w:t xml:space="preserve">, string </w:t>
      </w:r>
      <w:proofErr w:type="spellStart"/>
      <w:r w:rsidR="00271AE4" w:rsidRPr="001E6654">
        <w:rPr>
          <w:rFonts w:ascii="Times New Roman" w:hAnsi="Times New Roman" w:cs="Times New Roman"/>
          <w:i/>
          <w:sz w:val="24"/>
          <w:lang w:val="hu-HU"/>
        </w:rPr>
        <w:t>playlistId</w:t>
      </w:r>
      <w:proofErr w:type="spellEnd"/>
      <w:r w:rsidR="00271AE4" w:rsidRPr="001E6654">
        <w:rPr>
          <w:rFonts w:ascii="Times New Roman" w:hAnsi="Times New Roman" w:cs="Times New Roman"/>
          <w:i/>
          <w:sz w:val="24"/>
          <w:lang w:val="hu-HU"/>
        </w:rPr>
        <w:t>, string token)</w:t>
      </w:r>
      <w:r w:rsidR="005A4499"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="005A4499" w:rsidRPr="001E6654">
        <w:rPr>
          <w:rFonts w:ascii="Times New Roman" w:hAnsi="Times New Roman" w:cs="Times New Roman"/>
          <w:sz w:val="24"/>
          <w:lang w:val="hu-HU"/>
        </w:rPr>
        <w:t>metódusa is felhasználja ezt a lekérést, amikor a generált lejátszási listát kérdezi le a szervertől és jeleníti meg a weblapon a felhasználónak.</w:t>
      </w:r>
    </w:p>
    <w:p w:rsidR="001C6CE6" w:rsidRPr="001E6654" w:rsidRDefault="001C6CE6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5A4499" w:rsidRPr="001E6654" w:rsidRDefault="005A4499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POST </w:t>
      </w:r>
      <w:hyperlink r:id="rId25" w:history="1">
        <w:r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https://api.spotify.com/v1/users/{user_id}/playlists</w:t>
        </w:r>
      </w:hyperlink>
      <w:r w:rsidRPr="001E6654">
        <w:rPr>
          <w:rFonts w:ascii="Times New Roman" w:hAnsi="Times New Roman" w:cs="Times New Roman"/>
          <w:sz w:val="24"/>
          <w:lang w:val="hu-HU"/>
        </w:rPr>
        <w:t xml:space="preserve">: </w:t>
      </w:r>
    </w:p>
    <w:p w:rsidR="001C6CE6" w:rsidRPr="001E6654" w:rsidRDefault="005A4499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>A lejátszási listát generáló algoritmu</w:t>
      </w:r>
      <w:r w:rsidR="008F3994" w:rsidRPr="001E6654">
        <w:rPr>
          <w:rFonts w:ascii="Times New Roman" w:hAnsi="Times New Roman" w:cs="Times New Roman"/>
          <w:sz w:val="24"/>
          <w:lang w:val="hu-HU"/>
        </w:rPr>
        <w:t>s használja fel ezt a végpontot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akkor</w:t>
      </w:r>
      <w:r w:rsidR="00995F68" w:rsidRPr="001E6654">
        <w:rPr>
          <w:rFonts w:ascii="Times New Roman" w:hAnsi="Times New Roman" w:cs="Times New Roman"/>
          <w:sz w:val="24"/>
          <w:lang w:val="hu-HU"/>
        </w:rPr>
        <w:t>,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amikor egy lejátszási listát hoz létre egy paraméterben megadott felhasználó fiókjában. A kérés törzsében kerülnek átadásra a lejátszási listára vonatkozó beállítások (a lejátszási lista neve, publikus-e, </w:t>
      </w:r>
      <w:proofErr w:type="spellStart"/>
      <w:r w:rsidRPr="001E6654">
        <w:rPr>
          <w:rFonts w:ascii="Times New Roman" w:hAnsi="Times New Roman" w:cs="Times New Roman"/>
          <w:sz w:val="24"/>
          <w:lang w:val="hu-HU"/>
        </w:rPr>
        <w:t>kollaboratív-e</w:t>
      </w:r>
      <w:proofErr w:type="spellEnd"/>
      <w:r w:rsidRPr="001E6654">
        <w:rPr>
          <w:rFonts w:ascii="Times New Roman" w:hAnsi="Times New Roman" w:cs="Times New Roman"/>
          <w:sz w:val="24"/>
          <w:lang w:val="hu-HU"/>
        </w:rPr>
        <w:t xml:space="preserve">). </w:t>
      </w:r>
    </w:p>
    <w:p w:rsidR="00E841FF" w:rsidRPr="001E6654" w:rsidRDefault="00E841FF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5A4499" w:rsidRPr="001E6654" w:rsidRDefault="005A4499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POST </w:t>
      </w:r>
      <w:hyperlink r:id="rId26" w:history="1">
        <w:r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https://api.spotify.com/v1/users/{user_id}/playlists/{playlist_id}/tracks</w:t>
        </w:r>
      </w:hyperlink>
      <w:r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5A4499" w:rsidRPr="001E6654" w:rsidRDefault="005A4499" w:rsidP="00A20D61">
      <w:pPr>
        <w:pStyle w:val="Listaszerbekezds"/>
        <w:jc w:val="both"/>
        <w:rPr>
          <w:rFonts w:ascii="Times New Roman" w:hAnsi="Times New Roman" w:cs="Times New Roman"/>
          <w:sz w:val="20"/>
          <w:szCs w:val="18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>A lejátszási listát generáló algoritmus használja fel ezt a végpontot</w:t>
      </w:r>
      <w:r w:rsidR="001E7C49" w:rsidRPr="001E6654">
        <w:rPr>
          <w:rFonts w:ascii="Times New Roman" w:hAnsi="Times New Roman" w:cs="Times New Roman"/>
          <w:sz w:val="24"/>
          <w:lang w:val="hu-HU"/>
        </w:rPr>
        <w:t xml:space="preserve"> akkor</w:t>
      </w:r>
      <w:r w:rsidR="00B30AAA" w:rsidRPr="001E6654">
        <w:rPr>
          <w:rFonts w:ascii="Times New Roman" w:hAnsi="Times New Roman" w:cs="Times New Roman"/>
          <w:sz w:val="24"/>
          <w:lang w:val="hu-HU"/>
        </w:rPr>
        <w:t>,</w:t>
      </w:r>
      <w:r w:rsidR="001E7C49" w:rsidRPr="001E6654">
        <w:rPr>
          <w:rFonts w:ascii="Times New Roman" w:hAnsi="Times New Roman" w:cs="Times New Roman"/>
          <w:sz w:val="24"/>
          <w:lang w:val="hu-HU"/>
        </w:rPr>
        <w:t xml:space="preserve"> amikor az előzőleg létrehozott lejátszási listához zeneszámokat ad hozzá. A felhasználó, akinek a fiókjába mentettük a lejátszási listát és a lejátszási lista azonosítója paraméterként kerül átadásra. Query </w:t>
      </w:r>
      <w:proofErr w:type="spellStart"/>
      <w:r w:rsidR="001E7C49" w:rsidRPr="001E6654">
        <w:rPr>
          <w:rFonts w:ascii="Times New Roman" w:hAnsi="Times New Roman" w:cs="Times New Roman"/>
          <w:sz w:val="24"/>
          <w:lang w:val="hu-HU"/>
        </w:rPr>
        <w:t>stringben</w:t>
      </w:r>
      <w:proofErr w:type="spellEnd"/>
      <w:r w:rsidR="001E7C49" w:rsidRPr="001E6654">
        <w:rPr>
          <w:rFonts w:ascii="Times New Roman" w:hAnsi="Times New Roman" w:cs="Times New Roman"/>
          <w:sz w:val="24"/>
          <w:lang w:val="hu-HU"/>
        </w:rPr>
        <w:t xml:space="preserve"> egy listában kell átadni a zeneszámok Spotify </w:t>
      </w:r>
      <w:proofErr w:type="spellStart"/>
      <w:r w:rsidR="001E7C49" w:rsidRPr="001E6654">
        <w:rPr>
          <w:rFonts w:ascii="Times New Roman" w:hAnsi="Times New Roman" w:cs="Times New Roman"/>
          <w:sz w:val="24"/>
          <w:lang w:val="hu-HU"/>
        </w:rPr>
        <w:t>Track</w:t>
      </w:r>
      <w:proofErr w:type="spellEnd"/>
      <w:r w:rsidR="001E7C49" w:rsidRPr="001E6654">
        <w:rPr>
          <w:rFonts w:ascii="Times New Roman" w:hAnsi="Times New Roman" w:cs="Times New Roman"/>
          <w:sz w:val="24"/>
          <w:lang w:val="hu-HU"/>
        </w:rPr>
        <w:t xml:space="preserve"> azonosítóját vesszővel elválasztva őket egymástól. (pl.: </w:t>
      </w:r>
      <w:r w:rsidR="001E7C49" w:rsidRPr="000A3202">
        <w:rPr>
          <w:rFonts w:ascii="Courier New" w:hAnsi="Courier New" w:cs="Courier New"/>
          <w:sz w:val="20"/>
          <w:szCs w:val="18"/>
          <w:lang w:val="hu-HU"/>
        </w:rPr>
        <w:t>uris=spotify</w:t>
      </w:r>
      <w:proofErr w:type="gramStart"/>
      <w:r w:rsidR="001E7C49" w:rsidRPr="000A3202">
        <w:rPr>
          <w:rFonts w:ascii="Courier New" w:hAnsi="Courier New" w:cs="Courier New"/>
          <w:sz w:val="20"/>
          <w:szCs w:val="18"/>
          <w:lang w:val="hu-HU"/>
        </w:rPr>
        <w:t>:track</w:t>
      </w:r>
      <w:proofErr w:type="gramEnd"/>
      <w:r w:rsidR="001E7C49" w:rsidRPr="000A3202">
        <w:rPr>
          <w:rFonts w:ascii="Courier New" w:hAnsi="Courier New" w:cs="Courier New"/>
          <w:sz w:val="20"/>
          <w:szCs w:val="18"/>
          <w:lang w:val="hu-HU"/>
        </w:rPr>
        <w:t>:4iV5W9uYEdYUVa79Axb7Rh,spotify:track:1301WleyT98MSxVHPZCA6M</w:t>
      </w:r>
      <w:r w:rsidR="001E7C49" w:rsidRPr="001E6654">
        <w:rPr>
          <w:rFonts w:ascii="Times New Roman" w:hAnsi="Times New Roman" w:cs="Times New Roman"/>
          <w:sz w:val="20"/>
          <w:szCs w:val="18"/>
          <w:lang w:val="hu-HU"/>
        </w:rPr>
        <w:t>)</w:t>
      </w:r>
    </w:p>
    <w:p w:rsidR="00B3263C" w:rsidRPr="00914E4A" w:rsidRDefault="001E7C49" w:rsidP="00914E4A">
      <w:pPr>
        <w:pStyle w:val="Listaszerbekezds"/>
        <w:jc w:val="both"/>
        <w:rPr>
          <w:rFonts w:ascii="Times New Roman" w:hAnsi="Times New Roman" w:cs="Times New Roman"/>
          <w:sz w:val="20"/>
          <w:szCs w:val="18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Sikeres lekérés esetén a következőhöz hasonló üzenetet </w:t>
      </w:r>
      <w:proofErr w:type="gramStart"/>
      <w:r w:rsidRPr="001E6654">
        <w:rPr>
          <w:rFonts w:ascii="Times New Roman" w:hAnsi="Times New Roman" w:cs="Times New Roman"/>
          <w:sz w:val="24"/>
          <w:lang w:val="hu-HU"/>
        </w:rPr>
        <w:t>kell</w:t>
      </w:r>
      <w:proofErr w:type="gramEnd"/>
      <w:r w:rsidRPr="001E6654">
        <w:rPr>
          <w:rFonts w:ascii="Times New Roman" w:hAnsi="Times New Roman" w:cs="Times New Roman"/>
          <w:sz w:val="24"/>
          <w:lang w:val="hu-HU"/>
        </w:rPr>
        <w:t xml:space="preserve"> kapjunk a szervertől: </w:t>
      </w:r>
      <w:r w:rsidRPr="009C2D5B">
        <w:rPr>
          <w:rFonts w:ascii="Courier New" w:hAnsi="Courier New" w:cs="Courier New"/>
          <w:sz w:val="20"/>
          <w:szCs w:val="18"/>
          <w:lang w:val="hu-HU"/>
        </w:rPr>
        <w:t xml:space="preserve">HTTP/1.1 201 </w:t>
      </w:r>
      <w:proofErr w:type="spellStart"/>
      <w:r w:rsidRPr="009C2D5B">
        <w:rPr>
          <w:rFonts w:ascii="Courier New" w:hAnsi="Courier New" w:cs="Courier New"/>
          <w:sz w:val="20"/>
          <w:szCs w:val="18"/>
          <w:lang w:val="hu-HU"/>
        </w:rPr>
        <w:t>Created</w:t>
      </w:r>
      <w:proofErr w:type="spellEnd"/>
      <w:r w:rsidRPr="009C2D5B">
        <w:rPr>
          <w:rFonts w:ascii="Courier New" w:hAnsi="Courier New" w:cs="Courier New"/>
          <w:sz w:val="20"/>
          <w:szCs w:val="18"/>
          <w:lang w:val="hu-HU"/>
        </w:rPr>
        <w:t xml:space="preserve"> (valamint egy “</w:t>
      </w:r>
      <w:proofErr w:type="spellStart"/>
      <w:r w:rsidRPr="009C2D5B">
        <w:rPr>
          <w:rFonts w:ascii="Courier New" w:hAnsi="Courier New" w:cs="Courier New"/>
          <w:sz w:val="20"/>
          <w:szCs w:val="18"/>
          <w:lang w:val="hu-HU"/>
        </w:rPr>
        <w:t>snapshot</w:t>
      </w:r>
      <w:proofErr w:type="spellEnd"/>
      <w:r w:rsidRPr="009C2D5B">
        <w:rPr>
          <w:rFonts w:ascii="Courier New" w:hAnsi="Courier New" w:cs="Courier New"/>
          <w:sz w:val="20"/>
          <w:szCs w:val="18"/>
          <w:lang w:val="hu-HU"/>
        </w:rPr>
        <w:t>_</w:t>
      </w:r>
      <w:proofErr w:type="spellStart"/>
      <w:r w:rsidRPr="009C2D5B">
        <w:rPr>
          <w:rFonts w:ascii="Courier New" w:hAnsi="Courier New" w:cs="Courier New"/>
          <w:sz w:val="20"/>
          <w:szCs w:val="18"/>
          <w:lang w:val="hu-HU"/>
        </w:rPr>
        <w:t>id-t</w:t>
      </w:r>
      <w:proofErr w:type="spellEnd"/>
      <w:r w:rsidR="00011392" w:rsidRPr="009C2D5B">
        <w:rPr>
          <w:rFonts w:ascii="Courier New" w:hAnsi="Courier New" w:cs="Courier New"/>
          <w:sz w:val="20"/>
          <w:szCs w:val="18"/>
          <w:lang w:val="hu-HU"/>
        </w:rPr>
        <w:t>”</w:t>
      </w:r>
      <w:r w:rsidRPr="009C2D5B">
        <w:rPr>
          <w:rFonts w:ascii="Courier New" w:hAnsi="Courier New" w:cs="Courier New"/>
          <w:sz w:val="20"/>
          <w:szCs w:val="18"/>
          <w:lang w:val="hu-HU"/>
        </w:rPr>
        <w:t xml:space="preserve"> tartalmazó JSON objektumot)</w:t>
      </w:r>
    </w:p>
    <w:p w:rsidR="006600DB" w:rsidRDefault="006600DB" w:rsidP="00A20D61">
      <w:pPr>
        <w:pStyle w:val="Cmsor3"/>
        <w:jc w:val="both"/>
        <w:rPr>
          <w:rFonts w:ascii="Times New Roman" w:hAnsi="Times New Roman" w:cs="Times New Roman"/>
          <w:sz w:val="28"/>
          <w:lang w:val="hu-HU"/>
        </w:rPr>
      </w:pPr>
    </w:p>
    <w:p w:rsidR="00673832" w:rsidRPr="008827A1" w:rsidRDefault="00673832" w:rsidP="00A20D61">
      <w:pPr>
        <w:pStyle w:val="Cmsor3"/>
        <w:jc w:val="both"/>
        <w:rPr>
          <w:rFonts w:ascii="Times New Roman" w:hAnsi="Times New Roman" w:cs="Times New Roman"/>
          <w:sz w:val="28"/>
          <w:lang w:val="hu-HU"/>
        </w:rPr>
      </w:pPr>
      <w:bookmarkStart w:id="18" w:name="_Toc467875037"/>
      <w:proofErr w:type="spellStart"/>
      <w:r w:rsidRPr="008827A1">
        <w:rPr>
          <w:rFonts w:ascii="Times New Roman" w:hAnsi="Times New Roman" w:cs="Times New Roman"/>
          <w:sz w:val="28"/>
          <w:lang w:val="hu-HU"/>
        </w:rPr>
        <w:t>Model</w:t>
      </w:r>
      <w:r w:rsidR="00DA26AE" w:rsidRPr="008827A1">
        <w:rPr>
          <w:rFonts w:ascii="Times New Roman" w:hAnsi="Times New Roman" w:cs="Times New Roman"/>
          <w:sz w:val="28"/>
          <w:lang w:val="hu-HU"/>
        </w:rPr>
        <w:t>ek</w:t>
      </w:r>
      <w:bookmarkEnd w:id="18"/>
      <w:proofErr w:type="spellEnd"/>
    </w:p>
    <w:p w:rsidR="00BF14A3" w:rsidRPr="008827A1" w:rsidRDefault="00BF14A3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sz w:val="24"/>
          <w:lang w:val="hu-HU"/>
        </w:rPr>
        <w:t>Az alkalmazás jellegéből</w:t>
      </w:r>
      <w:r w:rsidR="007944BC" w:rsidRPr="008827A1">
        <w:rPr>
          <w:rFonts w:ascii="Times New Roman" w:hAnsi="Times New Roman" w:cs="Times New Roman"/>
          <w:sz w:val="24"/>
          <w:lang w:val="hu-HU"/>
        </w:rPr>
        <w:t xml:space="preserve"> adódóan többfajta adatot kezel, p</w:t>
      </w:r>
      <w:r w:rsidRPr="008827A1">
        <w:rPr>
          <w:rFonts w:ascii="Times New Roman" w:hAnsi="Times New Roman" w:cs="Times New Roman"/>
          <w:sz w:val="24"/>
          <w:lang w:val="hu-HU"/>
        </w:rPr>
        <w:t>éldául Spotify felhasználókat, lejátszási listákat, zeneszámokat</w:t>
      </w:r>
      <w:r w:rsidR="00294A76" w:rsidRPr="008827A1">
        <w:rPr>
          <w:rFonts w:ascii="Times New Roman" w:hAnsi="Times New Roman" w:cs="Times New Roman"/>
          <w:sz w:val="24"/>
          <w:lang w:val="hu-HU"/>
        </w:rPr>
        <w:t xml:space="preserve"> </w:t>
      </w:r>
      <w:r w:rsidRPr="008827A1">
        <w:rPr>
          <w:rFonts w:ascii="Times New Roman" w:hAnsi="Times New Roman" w:cs="Times New Roman"/>
          <w:sz w:val="24"/>
          <w:lang w:val="hu-HU"/>
        </w:rPr>
        <w:t xml:space="preserve">stb. Ezek mind összetett adatok, amik több mezőből állnak és különböző típusú információkat tartalmaznak. </w:t>
      </w:r>
    </w:p>
    <w:p w:rsidR="00673832" w:rsidRPr="008827A1" w:rsidRDefault="00BF14A3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sz w:val="24"/>
          <w:lang w:val="hu-HU"/>
        </w:rPr>
        <w:t xml:space="preserve">A végpontokkal történő kommunikáció során JSON formátumban történik az adatok cseréje, így célszerű olyan modelleket létrehozni a fent felsorolt adatokhoz, amiket könnyű JSON formába (és vissza modellekké JSON formátumból) alakítani. A különböző </w:t>
      </w:r>
      <w:proofErr w:type="spellStart"/>
      <w:r w:rsidRPr="008827A1">
        <w:rPr>
          <w:rFonts w:ascii="Times New Roman" w:hAnsi="Times New Roman" w:cs="Times New Roman"/>
          <w:sz w:val="24"/>
          <w:lang w:val="hu-HU"/>
        </w:rPr>
        <w:t>Spotify-os</w:t>
      </w:r>
      <w:proofErr w:type="spellEnd"/>
      <w:r w:rsidRPr="008827A1">
        <w:rPr>
          <w:rFonts w:ascii="Times New Roman" w:hAnsi="Times New Roman" w:cs="Times New Roman"/>
          <w:sz w:val="24"/>
          <w:lang w:val="hu-HU"/>
        </w:rPr>
        <w:t xml:space="preserve"> entitásokhoz a következő modelleket célszerű létrehozni:</w:t>
      </w:r>
    </w:p>
    <w:p w:rsidR="00BF14A3" w:rsidRPr="008827A1" w:rsidRDefault="004055C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SpotifyArtist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 xml:space="preserve">: 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Id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előadó azonosítója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Name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előadó neve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Popularity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int – előadó népszerűségét jelző érték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Genres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List&lt;string&gt; - műfajokat tartalmazó lista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Uri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előadó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URI-ja</w:t>
      </w:r>
      <w:proofErr w:type="spellEnd"/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i/>
          <w:sz w:val="24"/>
          <w:lang w:val="hu-HU"/>
        </w:rPr>
      </w:pPr>
    </w:p>
    <w:p w:rsidR="004055C4" w:rsidRPr="008827A1" w:rsidRDefault="004055C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lastRenderedPageBreak/>
        <w:t>SpotifyError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>: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ErrorCode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int – hibakód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ErrorMessage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hibaüzenet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4055C4" w:rsidRPr="008827A1" w:rsidRDefault="004055C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 xml:space="preserve"> </w:t>
      </w: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SpotifyExternalUrl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>: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Url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külső </w:t>
      </w:r>
      <w:proofErr w:type="spellStart"/>
      <w:r w:rsidR="004B595C" w:rsidRPr="008827A1">
        <w:rPr>
          <w:rFonts w:ascii="Times New Roman" w:hAnsi="Times New Roman" w:cs="Times New Roman"/>
          <w:i/>
          <w:sz w:val="24"/>
          <w:lang w:val="hu-HU"/>
        </w:rPr>
        <w:t>S</w:t>
      </w:r>
      <w:r w:rsidRPr="008827A1">
        <w:rPr>
          <w:rFonts w:ascii="Times New Roman" w:hAnsi="Times New Roman" w:cs="Times New Roman"/>
          <w:i/>
          <w:sz w:val="24"/>
          <w:lang w:val="hu-HU"/>
        </w:rPr>
        <w:t>potify-os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URL cím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4055C4" w:rsidRPr="008827A1" w:rsidRDefault="004055C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SpotifyPaging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>: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TotalItemNumbers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int </w:t>
      </w:r>
      <w:r w:rsidR="004B595C" w:rsidRPr="008827A1">
        <w:rPr>
          <w:rFonts w:ascii="Times New Roman" w:hAnsi="Times New Roman" w:cs="Times New Roman"/>
          <w:i/>
          <w:sz w:val="24"/>
          <w:lang w:val="hu-HU"/>
        </w:rPr>
        <w:t>–</w:t>
      </w: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="004B595C" w:rsidRPr="008827A1">
        <w:rPr>
          <w:rFonts w:ascii="Times New Roman" w:hAnsi="Times New Roman" w:cs="Times New Roman"/>
          <w:i/>
          <w:sz w:val="24"/>
          <w:lang w:val="hu-HU"/>
        </w:rPr>
        <w:t>összes elem száma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Items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List&lt;T&gt; - generikusan megadott elemek listája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4B595C" w:rsidRPr="008827A1" w:rsidRDefault="004B595C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SpotifyPlaylist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>: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Id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lejátszási lista azonosítója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Name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lejátszási lista neve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IsPublic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bool – lejátszási lista publikus tulajdonságát tároló bit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OwnerUser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SpotifyUser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– lejátszási lista Spotify felhasználó tulajdonosa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Tracks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SpotifyPaging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>&lt;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SpotifyPlaylistTracks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>&gt; - lejátszási lista zeneszámai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SpotifyExternalUrl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SpotifyExternalUrl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– külső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Spotify-os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URL cím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Uri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lejátszási lista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URI-ja</w:t>
      </w:r>
      <w:proofErr w:type="spellEnd"/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i/>
          <w:sz w:val="24"/>
          <w:lang w:val="hu-HU"/>
        </w:rPr>
      </w:pPr>
    </w:p>
    <w:p w:rsidR="004B595C" w:rsidRPr="008827A1" w:rsidRDefault="004B595C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SpotifyPlaylistSimplified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>:</w:t>
      </w:r>
    </w:p>
    <w:p w:rsidR="00E76B0F" w:rsidRPr="008827A1" w:rsidRDefault="00E76B0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Id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lejátszási lista azonosítója</w:t>
      </w:r>
    </w:p>
    <w:p w:rsidR="00E76B0F" w:rsidRPr="008827A1" w:rsidRDefault="00E76B0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Name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lejátszási lista neve</w:t>
      </w:r>
    </w:p>
    <w:p w:rsidR="00E76B0F" w:rsidRPr="008827A1" w:rsidRDefault="00E76B0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IsPublic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bool – lejátszási lista publikus tulajdonságát tároló bit</w:t>
      </w:r>
    </w:p>
    <w:p w:rsidR="004B595C" w:rsidRPr="008827A1" w:rsidRDefault="00E76B0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OwnerUser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SpotifyUser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– lejátszási lista Spotify felhasználó tulajdonosa</w:t>
      </w:r>
    </w:p>
    <w:p w:rsidR="00E76B0F" w:rsidRPr="008827A1" w:rsidRDefault="00E76B0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Tracks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SimplifiedTrack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- </w:t>
      </w:r>
      <w:r w:rsidR="0084209F" w:rsidRPr="008827A1">
        <w:rPr>
          <w:rFonts w:ascii="Times New Roman" w:hAnsi="Times New Roman" w:cs="Times New Roman"/>
          <w:i/>
          <w:sz w:val="24"/>
          <w:lang w:val="hu-HU"/>
        </w:rPr>
        <w:t>lejátszási lista zeneszámai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SpotifyExternalUrl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SpotifyExternalUrl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– külső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Spotify-os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URL cím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84209F" w:rsidRPr="008827A1" w:rsidRDefault="0084209F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SimplifiedTrack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>: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Href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hivatkozás a zeneszámra</w:t>
      </w:r>
    </w:p>
    <w:p w:rsidR="004B595C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TotalItemNumbers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int – hány elem szerepel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84209F" w:rsidRPr="008827A1" w:rsidRDefault="0084209F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SpotifyPlaylistTrack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>: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Track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SpotifyTrack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–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Spotify-os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zeneszám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IsLocal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bool – lokális tulajdonságot tároló bit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84209F" w:rsidRPr="008827A1" w:rsidRDefault="0084209F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SpotifyTrack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>: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Id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Spotify zeneszám azonosítója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Name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Spotify zeneszám neve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Artists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List&lt;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SpotifyArtist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>&gt; - zeneszámot előadók listája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lastRenderedPageBreak/>
        <w:t>Popularity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int – zeneszám népszerűségét tükröző mérőszám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Uri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lejázeneszámURI-ja</w:t>
      </w:r>
      <w:proofErr w:type="spellEnd"/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84209F" w:rsidRPr="008827A1" w:rsidRDefault="0084209F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SpotifyTracksList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>: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Tracks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List&lt;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SpotifyTrack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&gt; - </w:t>
      </w:r>
      <w:r w:rsidR="003A7D20" w:rsidRPr="008827A1">
        <w:rPr>
          <w:rFonts w:ascii="Times New Roman" w:hAnsi="Times New Roman" w:cs="Times New Roman"/>
          <w:i/>
          <w:sz w:val="24"/>
          <w:lang w:val="hu-HU"/>
        </w:rPr>
        <w:t>Spotify zeneszámokat tartalmazó lista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3A7D20" w:rsidRPr="008827A1" w:rsidRDefault="003A7D20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SpotifyUser</w:t>
      </w:r>
      <w:proofErr w:type="spellEnd"/>
      <w:r w:rsidRPr="008827A1">
        <w:rPr>
          <w:rFonts w:ascii="Times New Roman" w:hAnsi="Times New Roman" w:cs="Times New Roman"/>
          <w:b/>
          <w:sz w:val="24"/>
          <w:lang w:val="hu-HU"/>
        </w:rPr>
        <w:t>:</w:t>
      </w:r>
    </w:p>
    <w:p w:rsidR="003A7D20" w:rsidRPr="008827A1" w:rsidRDefault="003A7D20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Id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Spotify felhasználó azonosítója</w:t>
      </w:r>
    </w:p>
    <w:p w:rsidR="003A7D20" w:rsidRPr="008827A1" w:rsidRDefault="003A7D20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DisplayName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Spotify felhasználó által megjelenítendő név</w:t>
      </w:r>
    </w:p>
    <w:p w:rsidR="00397937" w:rsidRPr="00F263DA" w:rsidRDefault="003A7D20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Country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Spotify felhasználó országa</w:t>
      </w:r>
    </w:p>
    <w:p w:rsidR="007F1B65" w:rsidRPr="008827A1" w:rsidRDefault="004E512F" w:rsidP="00A20D61">
      <w:pPr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sz w:val="24"/>
          <w:lang w:val="hu-HU"/>
        </w:rPr>
        <w:t>Két további osztályt érdemes bevezetni:</w:t>
      </w:r>
    </w:p>
    <w:p w:rsidR="004E512F" w:rsidRPr="008827A1" w:rsidRDefault="004E512F" w:rsidP="00A20D61">
      <w:pPr>
        <w:pStyle w:val="Listaszerbekezds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SpotifyCredentialsSettings</w:t>
      </w:r>
      <w:proofErr w:type="spellEnd"/>
    </w:p>
    <w:p w:rsidR="004E512F" w:rsidRPr="008827A1" w:rsidRDefault="004E512F" w:rsidP="00A20D61">
      <w:pPr>
        <w:pStyle w:val="Listaszerbekezds"/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sz w:val="24"/>
          <w:lang w:val="hu-HU"/>
        </w:rPr>
        <w:t xml:space="preserve">Ebben az osztályban érdemes tárolni az alkalmazás regisztrációja során kapott kliens azonosítót, titkos kulcsot és a regisztráció során megadott </w:t>
      </w:r>
      <w:proofErr w:type="spellStart"/>
      <w:r w:rsidRPr="008827A1">
        <w:rPr>
          <w:rFonts w:ascii="Times New Roman" w:hAnsi="Times New Roman" w:cs="Times New Roman"/>
          <w:sz w:val="24"/>
          <w:lang w:val="hu-HU"/>
        </w:rPr>
        <w:t>callback</w:t>
      </w:r>
      <w:proofErr w:type="spellEnd"/>
      <w:r w:rsidRPr="008827A1">
        <w:rPr>
          <w:rFonts w:ascii="Times New Roman" w:hAnsi="Times New Roman" w:cs="Times New Roman"/>
          <w:sz w:val="24"/>
          <w:lang w:val="hu-HU"/>
        </w:rPr>
        <w:t xml:space="preserve"> függ</w:t>
      </w:r>
      <w:r w:rsidR="00751212" w:rsidRPr="008827A1">
        <w:rPr>
          <w:rFonts w:ascii="Times New Roman" w:hAnsi="Times New Roman" w:cs="Times New Roman"/>
          <w:sz w:val="24"/>
          <w:lang w:val="hu-HU"/>
        </w:rPr>
        <w:t xml:space="preserve">vény </w:t>
      </w:r>
      <w:proofErr w:type="spellStart"/>
      <w:r w:rsidR="00751212" w:rsidRPr="008827A1">
        <w:rPr>
          <w:rFonts w:ascii="Times New Roman" w:hAnsi="Times New Roman" w:cs="Times New Roman"/>
          <w:sz w:val="24"/>
          <w:lang w:val="hu-HU"/>
        </w:rPr>
        <w:t>URI-ját</w:t>
      </w:r>
      <w:proofErr w:type="spellEnd"/>
      <w:r w:rsidR="00751212" w:rsidRPr="008827A1">
        <w:rPr>
          <w:rFonts w:ascii="Times New Roman" w:hAnsi="Times New Roman" w:cs="Times New Roman"/>
          <w:sz w:val="24"/>
          <w:lang w:val="hu-HU"/>
        </w:rPr>
        <w:t xml:space="preserve">, amiket egy külső </w:t>
      </w:r>
      <w:proofErr w:type="spellStart"/>
      <w:r w:rsidRPr="008827A1">
        <w:rPr>
          <w:rFonts w:ascii="Times New Roman" w:hAnsi="Times New Roman" w:cs="Times New Roman"/>
          <w:sz w:val="24"/>
          <w:lang w:val="hu-HU"/>
        </w:rPr>
        <w:t>json</w:t>
      </w:r>
      <w:proofErr w:type="spellEnd"/>
      <w:r w:rsidRPr="008827A1">
        <w:rPr>
          <w:rFonts w:ascii="Times New Roman" w:hAnsi="Times New Roman" w:cs="Times New Roman"/>
          <w:sz w:val="24"/>
          <w:lang w:val="hu-HU"/>
        </w:rPr>
        <w:t xml:space="preserve"> fájlban (</w:t>
      </w:r>
      <w:proofErr w:type="spellStart"/>
      <w:r w:rsidRPr="008827A1">
        <w:rPr>
          <w:rFonts w:ascii="Times New Roman" w:hAnsi="Times New Roman" w:cs="Times New Roman"/>
          <w:sz w:val="24"/>
          <w:lang w:val="hu-HU"/>
        </w:rPr>
        <w:t>appsettings.json</w:t>
      </w:r>
      <w:proofErr w:type="spellEnd"/>
      <w:r w:rsidRPr="008827A1">
        <w:rPr>
          <w:rFonts w:ascii="Times New Roman" w:hAnsi="Times New Roman" w:cs="Times New Roman"/>
          <w:sz w:val="24"/>
          <w:lang w:val="hu-HU"/>
        </w:rPr>
        <w:t xml:space="preserve">) tárolunk permanensen. </w:t>
      </w:r>
    </w:p>
    <w:p w:rsidR="004E512F" w:rsidRPr="008827A1" w:rsidRDefault="004E512F" w:rsidP="00A20D61">
      <w:pPr>
        <w:pStyle w:val="Listaszerbekezds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ClientId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alkalmazás azonosítója</w:t>
      </w:r>
    </w:p>
    <w:p w:rsidR="004E512F" w:rsidRPr="008827A1" w:rsidRDefault="004E512F" w:rsidP="00A20D61">
      <w:pPr>
        <w:pStyle w:val="Listaszerbekezds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lang w:val="hu-HU"/>
        </w:rPr>
      </w:pPr>
      <w:proofErr w:type="spellStart"/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ClientSecret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string – alkalmazás regisztrációja során kapott titkos kulcs</w:t>
      </w:r>
    </w:p>
    <w:p w:rsidR="004E512F" w:rsidRPr="008827A1" w:rsidRDefault="004E512F" w:rsidP="00A20D61">
      <w:pPr>
        <w:pStyle w:val="Listaszerbekezds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RedirectURI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– </w:t>
      </w:r>
      <w:proofErr w:type="gramStart"/>
      <w:r w:rsidRPr="008827A1">
        <w:rPr>
          <w:rFonts w:ascii="Times New Roman" w:hAnsi="Times New Roman" w:cs="Times New Roman"/>
          <w:i/>
          <w:sz w:val="24"/>
          <w:lang w:val="hu-HU"/>
        </w:rPr>
        <w:t>string :</w:t>
      </w:r>
      <w:proofErr w:type="gram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  <w:proofErr w:type="spellStart"/>
      <w:r w:rsidRPr="008827A1">
        <w:rPr>
          <w:rFonts w:ascii="Times New Roman" w:hAnsi="Times New Roman" w:cs="Times New Roman"/>
          <w:i/>
          <w:sz w:val="24"/>
          <w:lang w:val="hu-HU"/>
        </w:rPr>
        <w:t>callback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függvény</w:t>
      </w:r>
    </w:p>
    <w:p w:rsidR="00E86D70" w:rsidRPr="008827A1" w:rsidRDefault="00E86D70" w:rsidP="00E86D70">
      <w:pPr>
        <w:pStyle w:val="Listaszerbekezds"/>
        <w:ind w:left="1440"/>
        <w:jc w:val="both"/>
        <w:rPr>
          <w:rFonts w:ascii="Times New Roman" w:hAnsi="Times New Roman" w:cs="Times New Roman"/>
          <w:sz w:val="24"/>
          <w:lang w:val="hu-HU"/>
        </w:rPr>
      </w:pPr>
    </w:p>
    <w:p w:rsidR="004E512F" w:rsidRPr="008827A1" w:rsidRDefault="004E512F" w:rsidP="00A20D61">
      <w:pPr>
        <w:pStyle w:val="Listaszerbekezds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sz w:val="24"/>
          <w:lang w:val="hu-HU"/>
        </w:rPr>
        <w:t>SpotifyHelpers</w:t>
      </w:r>
      <w:proofErr w:type="spellEnd"/>
    </w:p>
    <w:p w:rsidR="004E512F" w:rsidRPr="008827A1" w:rsidRDefault="004E512F" w:rsidP="00A20D61">
      <w:pPr>
        <w:pStyle w:val="Listaszerbekezds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sz w:val="24"/>
          <w:lang w:val="hu-HU"/>
        </w:rPr>
        <w:t>Egy segédosztály, ami az alkalmazás működéséhez szükséges adatokat tartalmaz, valamint segédfüggvényeket és beágyazott segédosztályokat.</w:t>
      </w:r>
    </w:p>
    <w:p w:rsidR="00742F01" w:rsidRPr="008827A1" w:rsidRDefault="00742F01" w:rsidP="00A20D61">
      <w:pPr>
        <w:pStyle w:val="Listaszerbekezds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7B1AE9" w:rsidRPr="008827A1" w:rsidRDefault="007B1AE9" w:rsidP="00A20D61">
      <w:pPr>
        <w:pStyle w:val="Listaszerbekezds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b/>
          <w:i/>
          <w:sz w:val="24"/>
          <w:lang w:val="hu-HU"/>
        </w:rPr>
        <w:t>Legfontosabb itt tárolt adatok:</w:t>
      </w: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</w:p>
    <w:p w:rsidR="004E512F" w:rsidRPr="008827A1" w:rsidRDefault="00E95B55" w:rsidP="00A20D61">
      <w:pPr>
        <w:pStyle w:val="Listaszerbekezds"/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>
        <w:rPr>
          <w:rFonts w:ascii="Times New Roman" w:hAnsi="Times New Roman" w:cs="Times New Roman"/>
          <w:i/>
          <w:sz w:val="24"/>
          <w:lang w:val="hu-HU"/>
        </w:rPr>
        <w:t>H</w:t>
      </w:r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ozzáférési token </w:t>
      </w:r>
      <w:proofErr w:type="spellStart"/>
      <w:r w:rsidR="007B1AE9" w:rsidRPr="008827A1">
        <w:rPr>
          <w:rFonts w:ascii="Times New Roman" w:hAnsi="Times New Roman" w:cs="Times New Roman"/>
          <w:i/>
          <w:sz w:val="24"/>
          <w:lang w:val="hu-HU"/>
        </w:rPr>
        <w:t>cookie-jának</w:t>
      </w:r>
      <w:proofErr w:type="spellEnd"/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kulcsa, </w:t>
      </w:r>
      <w:proofErr w:type="spellStart"/>
      <w:r w:rsidR="007B1AE9" w:rsidRPr="008827A1">
        <w:rPr>
          <w:rFonts w:ascii="Times New Roman" w:hAnsi="Times New Roman" w:cs="Times New Roman"/>
          <w:i/>
          <w:sz w:val="24"/>
          <w:lang w:val="hu-HU"/>
        </w:rPr>
        <w:t>refresh</w:t>
      </w:r>
      <w:proofErr w:type="spellEnd"/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token </w:t>
      </w:r>
      <w:proofErr w:type="spellStart"/>
      <w:r w:rsidR="007B1AE9" w:rsidRPr="008827A1">
        <w:rPr>
          <w:rFonts w:ascii="Times New Roman" w:hAnsi="Times New Roman" w:cs="Times New Roman"/>
          <w:i/>
          <w:sz w:val="24"/>
          <w:lang w:val="hu-HU"/>
        </w:rPr>
        <w:t>cookie-jának</w:t>
      </w:r>
      <w:proofErr w:type="spellEnd"/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kulcsa, </w:t>
      </w:r>
      <w:proofErr w:type="spellStart"/>
      <w:r w:rsidR="007B1AE9" w:rsidRPr="008827A1">
        <w:rPr>
          <w:rFonts w:ascii="Times New Roman" w:hAnsi="Times New Roman" w:cs="Times New Roman"/>
          <w:i/>
          <w:sz w:val="24"/>
          <w:lang w:val="hu-HU"/>
        </w:rPr>
        <w:t>threshold</w:t>
      </w:r>
      <w:proofErr w:type="spellEnd"/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beállítás </w:t>
      </w:r>
      <w:proofErr w:type="spellStart"/>
      <w:r w:rsidR="007B1AE9" w:rsidRPr="008827A1">
        <w:rPr>
          <w:rFonts w:ascii="Times New Roman" w:hAnsi="Times New Roman" w:cs="Times New Roman"/>
          <w:i/>
          <w:sz w:val="24"/>
          <w:lang w:val="hu-HU"/>
        </w:rPr>
        <w:t>cookie-jának</w:t>
      </w:r>
      <w:proofErr w:type="spellEnd"/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kulcsa, ajánlott zene beállítás </w:t>
      </w:r>
      <w:proofErr w:type="spellStart"/>
      <w:r w:rsidR="007B1AE9" w:rsidRPr="008827A1">
        <w:rPr>
          <w:rFonts w:ascii="Times New Roman" w:hAnsi="Times New Roman" w:cs="Times New Roman"/>
          <w:i/>
          <w:sz w:val="24"/>
          <w:lang w:val="hu-HU"/>
        </w:rPr>
        <w:t>cookie-jának</w:t>
      </w:r>
      <w:proofErr w:type="spellEnd"/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kulcsa, rendezési szempont beállítás </w:t>
      </w:r>
      <w:proofErr w:type="spellStart"/>
      <w:r w:rsidR="007B1AE9" w:rsidRPr="008827A1">
        <w:rPr>
          <w:rFonts w:ascii="Times New Roman" w:hAnsi="Times New Roman" w:cs="Times New Roman"/>
          <w:i/>
          <w:sz w:val="24"/>
          <w:lang w:val="hu-HU"/>
        </w:rPr>
        <w:t>cookie-jának</w:t>
      </w:r>
      <w:proofErr w:type="spellEnd"/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kulcsa, állapot </w:t>
      </w:r>
      <w:proofErr w:type="spellStart"/>
      <w:r w:rsidR="007B1AE9" w:rsidRPr="008827A1">
        <w:rPr>
          <w:rFonts w:ascii="Times New Roman" w:hAnsi="Times New Roman" w:cs="Times New Roman"/>
          <w:i/>
          <w:sz w:val="24"/>
          <w:lang w:val="hu-HU"/>
        </w:rPr>
        <w:t>cookie</w:t>
      </w:r>
      <w:proofErr w:type="spellEnd"/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kulcsa, alapértelmezett generált lejátszási lista nevének előtagja.</w:t>
      </w:r>
    </w:p>
    <w:p w:rsidR="00742F01" w:rsidRPr="008827A1" w:rsidRDefault="00742F01" w:rsidP="00A20D61">
      <w:pPr>
        <w:pStyle w:val="Listaszerbekezds"/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</w:p>
    <w:p w:rsidR="007B1AE9" w:rsidRPr="008827A1" w:rsidRDefault="007B1AE9" w:rsidP="00A20D61">
      <w:pPr>
        <w:pStyle w:val="Listaszerbekezds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b/>
          <w:i/>
          <w:sz w:val="24"/>
          <w:lang w:val="hu-HU"/>
        </w:rPr>
        <w:t>Legfontosabb segédfüggvények:</w:t>
      </w: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</w:p>
    <w:p w:rsidR="007B1AE9" w:rsidRPr="008827A1" w:rsidRDefault="00DF21A7" w:rsidP="00A20D61">
      <w:pPr>
        <w:pStyle w:val="Listaszerbekezds"/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>
        <w:rPr>
          <w:rFonts w:ascii="Times New Roman" w:hAnsi="Times New Roman" w:cs="Times New Roman"/>
          <w:i/>
          <w:sz w:val="24"/>
          <w:lang w:val="hu-HU"/>
        </w:rPr>
        <w:t>M</w:t>
      </w:r>
      <w:r w:rsidR="007B1AE9" w:rsidRPr="008827A1">
        <w:rPr>
          <w:rFonts w:ascii="Times New Roman" w:hAnsi="Times New Roman" w:cs="Times New Roman"/>
          <w:i/>
          <w:sz w:val="24"/>
          <w:lang w:val="hu-HU"/>
        </w:rPr>
        <w:t>egadott playlist U</w:t>
      </w:r>
      <w:r w:rsidR="00C00627" w:rsidRPr="008827A1">
        <w:rPr>
          <w:rFonts w:ascii="Times New Roman" w:hAnsi="Times New Roman" w:cs="Times New Roman"/>
          <w:i/>
          <w:sz w:val="24"/>
          <w:lang w:val="hu-HU"/>
        </w:rPr>
        <w:t>RI</w:t>
      </w:r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alapján </w:t>
      </w:r>
      <w:r w:rsidR="000E2107" w:rsidRPr="008827A1">
        <w:rPr>
          <w:rFonts w:ascii="Times New Roman" w:hAnsi="Times New Roman" w:cs="Times New Roman"/>
          <w:i/>
          <w:sz w:val="24"/>
          <w:lang w:val="hu-HU"/>
        </w:rPr>
        <w:t xml:space="preserve">Spotify </w:t>
      </w:r>
      <w:proofErr w:type="spellStart"/>
      <w:r w:rsidR="004C5A9F" w:rsidRPr="008827A1">
        <w:rPr>
          <w:rFonts w:ascii="Times New Roman" w:hAnsi="Times New Roman" w:cs="Times New Roman"/>
          <w:i/>
          <w:sz w:val="24"/>
          <w:lang w:val="hu-HU"/>
        </w:rPr>
        <w:t>w</w:t>
      </w:r>
      <w:r w:rsidR="00AF2678" w:rsidRPr="008827A1">
        <w:rPr>
          <w:rFonts w:ascii="Times New Roman" w:hAnsi="Times New Roman" w:cs="Times New Roman"/>
          <w:i/>
          <w:sz w:val="24"/>
          <w:lang w:val="hu-HU"/>
        </w:rPr>
        <w:t>idget</w:t>
      </w:r>
      <w:r w:rsidR="007B1AE9" w:rsidRPr="008827A1">
        <w:rPr>
          <w:rFonts w:ascii="Times New Roman" w:hAnsi="Times New Roman" w:cs="Times New Roman"/>
          <w:i/>
          <w:sz w:val="24"/>
          <w:lang w:val="hu-HU"/>
        </w:rPr>
        <w:t>et</w:t>
      </w:r>
      <w:proofErr w:type="spellEnd"/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készítő függvény, lejátszási listához nevet készítő függvény.</w:t>
      </w:r>
    </w:p>
    <w:p w:rsidR="00742F01" w:rsidRPr="008827A1" w:rsidRDefault="00742F01" w:rsidP="00A20D61">
      <w:pPr>
        <w:pStyle w:val="Listaszerbekezds"/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</w:p>
    <w:p w:rsidR="007B1AE9" w:rsidRPr="008827A1" w:rsidRDefault="007B1AE9" w:rsidP="00A20D61">
      <w:pPr>
        <w:pStyle w:val="Listaszerbekezds"/>
        <w:jc w:val="both"/>
        <w:rPr>
          <w:rFonts w:ascii="Times New Roman" w:hAnsi="Times New Roman" w:cs="Times New Roman"/>
          <w:b/>
          <w:i/>
          <w:sz w:val="24"/>
          <w:lang w:val="hu-HU"/>
        </w:rPr>
      </w:pPr>
      <w:r w:rsidRPr="008827A1">
        <w:rPr>
          <w:rFonts w:ascii="Times New Roman" w:hAnsi="Times New Roman" w:cs="Times New Roman"/>
          <w:b/>
          <w:i/>
          <w:sz w:val="24"/>
          <w:lang w:val="hu-HU"/>
        </w:rPr>
        <w:t>Legfontosabb segédosztályok:</w:t>
      </w:r>
    </w:p>
    <w:p w:rsidR="00210F81" w:rsidRPr="006C3FE9" w:rsidRDefault="007B1AE9" w:rsidP="006C3FE9">
      <w:pPr>
        <w:pStyle w:val="Listaszerbekezds"/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spellStart"/>
      <w:r w:rsidRPr="008827A1">
        <w:rPr>
          <w:rFonts w:ascii="Times New Roman" w:hAnsi="Times New Roman" w:cs="Times New Roman"/>
          <w:b/>
          <w:i/>
          <w:sz w:val="24"/>
          <w:lang w:val="hu-HU"/>
        </w:rPr>
        <w:t>TrackInfo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segédosztály, a generáló algoritmusnál használt, egy zenére vonatkozó mérőszámok tárolásához, </w:t>
      </w:r>
      <w:proofErr w:type="spellStart"/>
      <w:r w:rsidRPr="008827A1">
        <w:rPr>
          <w:rFonts w:ascii="Times New Roman" w:hAnsi="Times New Roman" w:cs="Times New Roman"/>
          <w:b/>
          <w:i/>
          <w:sz w:val="24"/>
          <w:lang w:val="hu-HU"/>
        </w:rPr>
        <w:t>RequestContentCreatePlaylist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segédosztály a létrehozandó lejátszási listára vonatkozó adatok tárolásához, </w:t>
      </w:r>
      <w:proofErr w:type="spellStart"/>
      <w:r w:rsidRPr="008827A1">
        <w:rPr>
          <w:rFonts w:ascii="Times New Roman" w:hAnsi="Times New Roman" w:cs="Times New Roman"/>
          <w:b/>
          <w:i/>
          <w:sz w:val="24"/>
          <w:lang w:val="hu-HU"/>
        </w:rPr>
        <w:t>SelectedPlaylistElem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a kiválasztott lejátszási listához tartozó adatok tárolásához, </w:t>
      </w:r>
      <w:proofErr w:type="spellStart"/>
      <w:r w:rsidRPr="008827A1">
        <w:rPr>
          <w:rFonts w:ascii="Times New Roman" w:hAnsi="Times New Roman" w:cs="Times New Roman"/>
          <w:b/>
          <w:i/>
          <w:sz w:val="24"/>
          <w:lang w:val="hu-HU"/>
        </w:rPr>
        <w:t>RequestContentAddTrackToPlaylist</w:t>
      </w:r>
      <w:proofErr w:type="spellEnd"/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a lejátszási listához </w:t>
      </w:r>
      <w:r w:rsidR="00983505" w:rsidRPr="008827A1">
        <w:rPr>
          <w:rFonts w:ascii="Times New Roman" w:hAnsi="Times New Roman" w:cs="Times New Roman"/>
          <w:i/>
          <w:sz w:val="24"/>
          <w:lang w:val="hu-HU"/>
        </w:rPr>
        <w:t>hozzáadandó zeneszámok listája.</w:t>
      </w:r>
    </w:p>
    <w:p w:rsidR="00673832" w:rsidRPr="00774CFE" w:rsidRDefault="00D42BEF" w:rsidP="00A20D61">
      <w:pPr>
        <w:pStyle w:val="Cmsor3"/>
        <w:jc w:val="both"/>
        <w:rPr>
          <w:rFonts w:ascii="Times New Roman" w:hAnsi="Times New Roman" w:cs="Times New Roman"/>
          <w:sz w:val="28"/>
          <w:lang w:val="hu-HU"/>
        </w:rPr>
      </w:pPr>
      <w:bookmarkStart w:id="19" w:name="_Toc467875038"/>
      <w:r w:rsidRPr="00774CFE">
        <w:rPr>
          <w:rFonts w:ascii="Times New Roman" w:hAnsi="Times New Roman" w:cs="Times New Roman"/>
          <w:sz w:val="28"/>
          <w:lang w:val="hu-HU"/>
        </w:rPr>
        <w:lastRenderedPageBreak/>
        <w:t>Kontrollerek</w:t>
      </w:r>
      <w:bookmarkEnd w:id="19"/>
    </w:p>
    <w:p w:rsidR="00537FD2" w:rsidRPr="00774CFE" w:rsidRDefault="008D5E3F" w:rsidP="001C1936">
      <w:pPr>
        <w:ind w:firstLine="720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 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Pr="00774CFE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Pr="00774CFE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XIFY webalkalmazás két vezérlőt tartalmaz: </w:t>
      </w:r>
      <w:proofErr w:type="spellStart"/>
      <w:r w:rsidRPr="00774CFE">
        <w:rPr>
          <w:rFonts w:ascii="Times New Roman" w:eastAsia="Verdana" w:hAnsi="Times New Roman" w:cs="Times New Roman"/>
          <w:b/>
          <w:i/>
          <w:sz w:val="24"/>
          <w:szCs w:val="40"/>
          <w:lang w:val="hu-HU"/>
        </w:rPr>
        <w:t>LoginController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-t</w:t>
      </w:r>
      <w:proofErr w:type="spellEnd"/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 a Spotify rendszer felé történő azonosításhoz, belépéshez, </w:t>
      </w:r>
      <w:proofErr w:type="spellStart"/>
      <w:r w:rsidRPr="00774CFE">
        <w:rPr>
          <w:rFonts w:ascii="Times New Roman" w:eastAsia="Verdana" w:hAnsi="Times New Roman" w:cs="Times New Roman"/>
          <w:b/>
          <w:i/>
          <w:sz w:val="24"/>
          <w:szCs w:val="40"/>
          <w:lang w:val="hu-HU"/>
        </w:rPr>
        <w:t>HomeController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-t</w:t>
      </w:r>
      <w:proofErr w:type="spellEnd"/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 a különböző felhasználói műveletek csoportosításához.</w:t>
      </w:r>
    </w:p>
    <w:p w:rsidR="008D5E3F" w:rsidRPr="00774CFE" w:rsidRDefault="008D5E3F" w:rsidP="00BD6414">
      <w:pPr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b/>
          <w:sz w:val="24"/>
          <w:szCs w:val="40"/>
          <w:lang w:val="hu-HU"/>
        </w:rPr>
        <w:t>LoginController</w:t>
      </w:r>
    </w:p>
    <w:p w:rsidR="008D5E3F" w:rsidRPr="00774CFE" w:rsidRDefault="008D5E3F" w:rsidP="00A20D61">
      <w:pPr>
        <w:ind w:firstLine="720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Ez a vezérlő egy tagváltozót tartalmaz (_</w:t>
      </w:r>
      <w:proofErr w:type="spellStart"/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spotifyAuthorization</w:t>
      </w:r>
      <w:proofErr w:type="spellEnd"/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), aminek a segítségével az alkalmazás felhasználója azonosítani tudja magát a Spotify rendszer felé. </w:t>
      </w:r>
    </w:p>
    <w:p w:rsidR="008D5E3F" w:rsidRPr="00774CFE" w:rsidRDefault="008509F4" w:rsidP="00A20D61">
      <w:pPr>
        <w:ind w:firstLine="720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Az </w:t>
      </w: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Index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 metódus a </w:t>
      </w: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“…/Login/Index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” oldal lekérése esetén hívódik meg és a </w:t>
      </w:r>
      <w:proofErr w:type="spellStart"/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spotifyAuthorization</w:t>
      </w:r>
      <w:proofErr w:type="spellEnd"/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 xml:space="preserve"> 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tagváltozó segítségével átirányítja a felhasználót arra a helyre, ahol azonosítani tudja magát.</w:t>
      </w:r>
    </w:p>
    <w:p w:rsidR="003845E7" w:rsidRPr="00774CFE" w:rsidRDefault="003845E7" w:rsidP="00BD6414">
      <w:pPr>
        <w:jc w:val="both"/>
        <w:rPr>
          <w:rFonts w:ascii="Times New Roman" w:eastAsia="Verdana" w:hAnsi="Times New Roman" w:cs="Times New Roman"/>
          <w:b/>
          <w:sz w:val="24"/>
          <w:szCs w:val="40"/>
          <w:lang w:val="hu-HU"/>
        </w:rPr>
      </w:pPr>
      <w:proofErr w:type="spellStart"/>
      <w:r w:rsidRPr="00774CFE">
        <w:rPr>
          <w:rFonts w:ascii="Times New Roman" w:eastAsia="Verdana" w:hAnsi="Times New Roman" w:cs="Times New Roman"/>
          <w:b/>
          <w:sz w:val="24"/>
          <w:szCs w:val="40"/>
          <w:lang w:val="hu-HU"/>
        </w:rPr>
        <w:t>HomeController</w:t>
      </w:r>
      <w:proofErr w:type="spellEnd"/>
    </w:p>
    <w:p w:rsidR="003845E7" w:rsidRPr="00774CFE" w:rsidRDefault="002505B6" w:rsidP="00A20D61">
      <w:pPr>
        <w:ind w:firstLine="720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A Home vezérlő egy </w:t>
      </w: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ISpotifyEndpointAccessor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 típusú _</w:t>
      </w: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spotifyEndpointAccessor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 nevű tagváltozót tartalmaz, aminek a segítségével az alkalmazás használatba tudja venni a Spotify Web API különböző végpontjait.</w:t>
      </w:r>
    </w:p>
    <w:p w:rsidR="002505B6" w:rsidRPr="00774CFE" w:rsidRDefault="002505B6" w:rsidP="002534E8">
      <w:pPr>
        <w:ind w:firstLine="720"/>
        <w:jc w:val="both"/>
        <w:rPr>
          <w:rFonts w:ascii="Times New Roman" w:eastAsia="Verdana" w:hAnsi="Times New Roman" w:cs="Times New Roman"/>
          <w:i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Home/Index</w:t>
      </w:r>
    </w:p>
    <w:p w:rsidR="008D5E3F" w:rsidRPr="00774CFE" w:rsidRDefault="002505B6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 </w:t>
      </w:r>
      <w:r w:rsidRPr="00774CFE">
        <w:rPr>
          <w:rFonts w:ascii="Times New Roman" w:hAnsi="Times New Roman" w:cs="Times New Roman"/>
          <w:i/>
          <w:sz w:val="24"/>
          <w:lang w:val="hu-HU"/>
        </w:rPr>
        <w:t>Home</w:t>
      </w:r>
      <w:r w:rsidRPr="00774CFE">
        <w:rPr>
          <w:rFonts w:ascii="Times New Roman" w:hAnsi="Times New Roman" w:cs="Times New Roman"/>
          <w:sz w:val="24"/>
          <w:lang w:val="hu-HU"/>
        </w:rPr>
        <w:t xml:space="preserve"> vezérlő Index</w:t>
      </w:r>
      <w:r w:rsidR="004B4E84" w:rsidRPr="00774CFE">
        <w:rPr>
          <w:rFonts w:ascii="Times New Roman" w:hAnsi="Times New Roman" w:cs="Times New Roman"/>
          <w:sz w:val="24"/>
          <w:lang w:val="hu-HU"/>
        </w:rPr>
        <w:t xml:space="preserve"> oldalának felkeresésekor az URL</w:t>
      </w:r>
      <w:r w:rsidRPr="00774CFE">
        <w:rPr>
          <w:rFonts w:ascii="Times New Roman" w:hAnsi="Times New Roman" w:cs="Times New Roman"/>
          <w:sz w:val="24"/>
          <w:lang w:val="hu-HU"/>
        </w:rPr>
        <w:t xml:space="preserve">-ben meg kell adni a Spotify </w:t>
      </w:r>
      <w:proofErr w:type="spellStart"/>
      <w:r w:rsidRPr="00774CFE">
        <w:rPr>
          <w:rFonts w:ascii="Times New Roman" w:hAnsi="Times New Roman" w:cs="Times New Roman"/>
          <w:sz w:val="24"/>
          <w:lang w:val="hu-HU"/>
        </w:rPr>
        <w:t>tokent</w:t>
      </w:r>
      <w:proofErr w:type="spellEnd"/>
      <w:r w:rsidRPr="00774CFE">
        <w:rPr>
          <w:rFonts w:ascii="Times New Roman" w:hAnsi="Times New Roman" w:cs="Times New Roman"/>
          <w:sz w:val="24"/>
          <w:lang w:val="hu-HU"/>
        </w:rPr>
        <w:t>, ahhoz, hogy minden felhasználó a saját munkafolyamatának megfelelő adatokat lássa a weboldalon és a saját adataival dolgozzon. Ha a megadott token</w:t>
      </w:r>
      <w:r w:rsidR="002F4DB5" w:rsidRPr="00774CFE">
        <w:rPr>
          <w:rFonts w:ascii="Times New Roman" w:hAnsi="Times New Roman" w:cs="Times New Roman"/>
          <w:sz w:val="24"/>
          <w:lang w:val="hu-HU"/>
        </w:rPr>
        <w:t xml:space="preserve"> nem </w:t>
      </w:r>
      <w:proofErr w:type="gramStart"/>
      <w:r w:rsidR="002F4DB5" w:rsidRPr="00774CFE">
        <w:rPr>
          <w:rFonts w:ascii="Times New Roman" w:hAnsi="Times New Roman" w:cs="Times New Roman"/>
          <w:sz w:val="24"/>
          <w:lang w:val="hu-HU"/>
        </w:rPr>
        <w:t>null</w:t>
      </w:r>
      <w:proofErr w:type="gramEnd"/>
      <w:r w:rsidR="002F4DB5" w:rsidRPr="00774CFE">
        <w:rPr>
          <w:rFonts w:ascii="Times New Roman" w:hAnsi="Times New Roman" w:cs="Times New Roman"/>
          <w:sz w:val="24"/>
          <w:lang w:val="hu-HU"/>
        </w:rPr>
        <w:t xml:space="preserve">, akkor a válasz </w:t>
      </w:r>
      <w:proofErr w:type="spellStart"/>
      <w:r w:rsidR="002F4DB5" w:rsidRPr="00774CFE">
        <w:rPr>
          <w:rFonts w:ascii="Times New Roman" w:hAnsi="Times New Roman" w:cs="Times New Roman"/>
          <w:sz w:val="24"/>
          <w:lang w:val="hu-HU"/>
        </w:rPr>
        <w:t>cookie-</w:t>
      </w:r>
      <w:r w:rsidR="000D7A71" w:rsidRPr="00774CFE">
        <w:rPr>
          <w:rFonts w:ascii="Times New Roman" w:hAnsi="Times New Roman" w:cs="Times New Roman"/>
          <w:sz w:val="24"/>
          <w:lang w:val="hu-HU"/>
        </w:rPr>
        <w:t>j</w:t>
      </w:r>
      <w:r w:rsidR="002F4DB5" w:rsidRPr="00774CFE">
        <w:rPr>
          <w:rFonts w:ascii="Times New Roman" w:hAnsi="Times New Roman" w:cs="Times New Roman"/>
          <w:sz w:val="24"/>
          <w:lang w:val="hu-HU"/>
        </w:rPr>
        <w:t>ai</w:t>
      </w:r>
      <w:proofErr w:type="spellEnd"/>
      <w:r w:rsidR="002F4DB5" w:rsidRPr="00774CFE">
        <w:rPr>
          <w:rFonts w:ascii="Times New Roman" w:hAnsi="Times New Roman" w:cs="Times New Roman"/>
          <w:sz w:val="24"/>
          <w:lang w:val="hu-HU"/>
        </w:rPr>
        <w:t xml:space="preserve"> közé hozzáadjuk a </w:t>
      </w:r>
      <w:proofErr w:type="spellStart"/>
      <w:r w:rsidR="002F4DB5" w:rsidRPr="00774CFE">
        <w:rPr>
          <w:rFonts w:ascii="Times New Roman" w:hAnsi="Times New Roman" w:cs="Times New Roman"/>
          <w:sz w:val="24"/>
          <w:lang w:val="hu-HU"/>
        </w:rPr>
        <w:t>tokennel</w:t>
      </w:r>
      <w:proofErr w:type="spellEnd"/>
      <w:r w:rsidR="002F4DB5" w:rsidRPr="00774CFE">
        <w:rPr>
          <w:rFonts w:ascii="Times New Roman" w:hAnsi="Times New Roman" w:cs="Times New Roman"/>
          <w:sz w:val="24"/>
          <w:lang w:val="hu-HU"/>
        </w:rPr>
        <w:t xml:space="preserve"> kapcsolatos adatokat. Egyébként más esetben a </w:t>
      </w:r>
      <w:proofErr w:type="spellStart"/>
      <w:r w:rsidR="002F4DB5" w:rsidRPr="00774CFE">
        <w:rPr>
          <w:rFonts w:ascii="Times New Roman" w:hAnsi="Times New Roman" w:cs="Times New Roman"/>
          <w:sz w:val="24"/>
          <w:lang w:val="hu-HU"/>
        </w:rPr>
        <w:t>cookie-k</w:t>
      </w:r>
      <w:proofErr w:type="spellEnd"/>
      <w:r w:rsidR="002F4DB5" w:rsidRPr="00774CFE">
        <w:rPr>
          <w:rFonts w:ascii="Times New Roman" w:hAnsi="Times New Roman" w:cs="Times New Roman"/>
          <w:sz w:val="24"/>
          <w:lang w:val="hu-HU"/>
        </w:rPr>
        <w:t xml:space="preserve"> tartalmazzák a </w:t>
      </w:r>
      <w:proofErr w:type="spellStart"/>
      <w:r w:rsidR="002F4DB5" w:rsidRPr="00774CFE">
        <w:rPr>
          <w:rFonts w:ascii="Times New Roman" w:hAnsi="Times New Roman" w:cs="Times New Roman"/>
          <w:sz w:val="24"/>
          <w:lang w:val="hu-HU"/>
        </w:rPr>
        <w:t>tokenre</w:t>
      </w:r>
      <w:proofErr w:type="spellEnd"/>
      <w:r w:rsidR="002F4DB5" w:rsidRPr="00774CFE">
        <w:rPr>
          <w:rFonts w:ascii="Times New Roman" w:hAnsi="Times New Roman" w:cs="Times New Roman"/>
          <w:sz w:val="24"/>
          <w:lang w:val="hu-HU"/>
        </w:rPr>
        <w:t xml:space="preserve"> vonatkozó információkat és ekkor a </w:t>
      </w:r>
      <w:proofErr w:type="spellStart"/>
      <w:r w:rsidR="002F4DB5" w:rsidRPr="00774CFE">
        <w:rPr>
          <w:rFonts w:ascii="Times New Roman" w:hAnsi="Times New Roman" w:cs="Times New Roman"/>
          <w:sz w:val="24"/>
          <w:lang w:val="hu-HU"/>
        </w:rPr>
        <w:t>tokenhez</w:t>
      </w:r>
      <w:proofErr w:type="spellEnd"/>
      <w:r w:rsidR="002F4DB5" w:rsidRPr="00774CFE">
        <w:rPr>
          <w:rFonts w:ascii="Times New Roman" w:hAnsi="Times New Roman" w:cs="Times New Roman"/>
          <w:sz w:val="24"/>
          <w:lang w:val="hu-HU"/>
        </w:rPr>
        <w:t xml:space="preserve"> ezeket az adatokat rendeljük. A folyamat végén a metódus visszaadja válaszként a hozzá tartozó oldalt.</w:t>
      </w:r>
      <w:r w:rsidR="004B4E84" w:rsidRPr="00774CFE">
        <w:rPr>
          <w:rFonts w:ascii="Times New Roman" w:hAnsi="Times New Roman" w:cs="Times New Roman"/>
          <w:sz w:val="24"/>
          <w:lang w:val="hu-HU"/>
        </w:rPr>
        <w:t xml:space="preserve"> </w:t>
      </w:r>
    </w:p>
    <w:p w:rsidR="004B4E84" w:rsidRPr="00774CFE" w:rsidRDefault="004B4E84" w:rsidP="002534E8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</w:t>
      </w:r>
      <w:proofErr w:type="spellStart"/>
      <w:r w:rsidRPr="00774CFE">
        <w:rPr>
          <w:rFonts w:ascii="Times New Roman" w:hAnsi="Times New Roman" w:cs="Times New Roman"/>
          <w:i/>
          <w:sz w:val="24"/>
          <w:lang w:val="hu-HU"/>
        </w:rPr>
        <w:t>GetUserPlaylists</w:t>
      </w:r>
      <w:proofErr w:type="spellEnd"/>
    </w:p>
    <w:p w:rsidR="004B4E84" w:rsidRPr="00774CFE" w:rsidRDefault="004B4E84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 vezérlő </w:t>
      </w:r>
      <w:proofErr w:type="spellStart"/>
      <w:r w:rsidRPr="00774CFE">
        <w:rPr>
          <w:rFonts w:ascii="Times New Roman" w:hAnsi="Times New Roman" w:cs="Times New Roman"/>
          <w:i/>
          <w:sz w:val="24"/>
          <w:lang w:val="hu-HU"/>
        </w:rPr>
        <w:t>GetUserPlaylists</w:t>
      </w:r>
      <w:proofErr w:type="spellEnd"/>
      <w:r w:rsidRPr="00774CFE">
        <w:rPr>
          <w:rFonts w:ascii="Times New Roman" w:hAnsi="Times New Roman" w:cs="Times New Roman"/>
          <w:sz w:val="24"/>
          <w:lang w:val="hu-HU"/>
        </w:rPr>
        <w:t xml:space="preserve"> oldalának lekérésekor az URL-ben meg kell adni a </w:t>
      </w:r>
      <w:proofErr w:type="spellStart"/>
      <w:r w:rsidRPr="00774CFE">
        <w:rPr>
          <w:rFonts w:ascii="Times New Roman" w:hAnsi="Times New Roman" w:cs="Times New Roman"/>
          <w:sz w:val="24"/>
          <w:lang w:val="hu-HU"/>
        </w:rPr>
        <w:t>tokent</w:t>
      </w:r>
      <w:proofErr w:type="spellEnd"/>
      <w:r w:rsidRPr="00774CFE">
        <w:rPr>
          <w:rFonts w:ascii="Times New Roman" w:hAnsi="Times New Roman" w:cs="Times New Roman"/>
          <w:sz w:val="24"/>
          <w:lang w:val="hu-HU"/>
        </w:rPr>
        <w:t xml:space="preserve"> és a felhasználó azonosítóját. Ha bármelyik hiányzik, akkor a metódus hibaüzenettel tér vissza. Egyébként a </w:t>
      </w:r>
      <w:proofErr w:type="spellStart"/>
      <w:r w:rsidRPr="00774CFE">
        <w:rPr>
          <w:rFonts w:ascii="Times New Roman" w:hAnsi="Times New Roman" w:cs="Times New Roman"/>
          <w:sz w:val="24"/>
          <w:lang w:val="hu-HU"/>
        </w:rPr>
        <w:t>tokent</w:t>
      </w:r>
      <w:proofErr w:type="spellEnd"/>
      <w:r w:rsidRPr="00774CFE">
        <w:rPr>
          <w:rFonts w:ascii="Times New Roman" w:hAnsi="Times New Roman" w:cs="Times New Roman"/>
          <w:sz w:val="24"/>
          <w:lang w:val="hu-HU"/>
        </w:rPr>
        <w:t xml:space="preserve"> és a felhasználói azonosítót felhasználva először a felhasználóhoz tartozó adatokat kérdezzük le a Spotify adatbázisból majd, ha valóban létezik ilyen felhasználó, akkor lekérdezzük a lejátszási listáit és </w:t>
      </w:r>
      <w:r w:rsidR="007D03CB" w:rsidRPr="00774CFE">
        <w:rPr>
          <w:rFonts w:ascii="Times New Roman" w:hAnsi="Times New Roman" w:cs="Times New Roman"/>
          <w:sz w:val="24"/>
          <w:lang w:val="hu-HU"/>
        </w:rPr>
        <w:t>JSON formátumban visszaadjuk ezeket.</w:t>
      </w:r>
    </w:p>
    <w:p w:rsidR="007D03CB" w:rsidRPr="00774CFE" w:rsidRDefault="007D03CB" w:rsidP="002534E8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</w:t>
      </w:r>
      <w:proofErr w:type="spellStart"/>
      <w:r w:rsidRPr="00774CFE">
        <w:rPr>
          <w:rFonts w:ascii="Times New Roman" w:hAnsi="Times New Roman" w:cs="Times New Roman"/>
          <w:i/>
          <w:sz w:val="24"/>
          <w:lang w:val="hu-HU"/>
        </w:rPr>
        <w:t>GetPlaylist</w:t>
      </w:r>
      <w:proofErr w:type="spellEnd"/>
    </w:p>
    <w:p w:rsidR="007D03CB" w:rsidRPr="00774CFE" w:rsidRDefault="007D03CB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 </w:t>
      </w:r>
      <w:r w:rsidRPr="00774CFE">
        <w:rPr>
          <w:rFonts w:ascii="Times New Roman" w:hAnsi="Times New Roman" w:cs="Times New Roman"/>
          <w:i/>
          <w:sz w:val="24"/>
          <w:lang w:val="hu-HU"/>
        </w:rPr>
        <w:t>Home</w:t>
      </w:r>
      <w:r w:rsidRPr="00774CFE">
        <w:rPr>
          <w:rFonts w:ascii="Times New Roman" w:hAnsi="Times New Roman" w:cs="Times New Roman"/>
          <w:sz w:val="24"/>
          <w:lang w:val="hu-HU"/>
        </w:rPr>
        <w:t xml:space="preserve"> vezérlő </w:t>
      </w:r>
      <w:proofErr w:type="spellStart"/>
      <w:r w:rsidRPr="00774CFE">
        <w:rPr>
          <w:rFonts w:ascii="Times New Roman" w:hAnsi="Times New Roman" w:cs="Times New Roman"/>
          <w:i/>
          <w:sz w:val="24"/>
          <w:lang w:val="hu-HU"/>
        </w:rPr>
        <w:t>GetPlaylist</w:t>
      </w:r>
      <w:proofErr w:type="spellEnd"/>
      <w:r w:rsidRPr="00774CFE">
        <w:rPr>
          <w:rFonts w:ascii="Times New Roman" w:hAnsi="Times New Roman" w:cs="Times New Roman"/>
          <w:sz w:val="24"/>
          <w:lang w:val="hu-HU"/>
        </w:rPr>
        <w:t xml:space="preserve"> oldalának lekérésekor az URL-ben meg kell adni paraméterként a felhasználó azonosítóját, a lejátszási lista azonosítóját és a </w:t>
      </w:r>
      <w:proofErr w:type="spellStart"/>
      <w:r w:rsidRPr="00774CFE">
        <w:rPr>
          <w:rFonts w:ascii="Times New Roman" w:hAnsi="Times New Roman" w:cs="Times New Roman"/>
          <w:sz w:val="24"/>
          <w:lang w:val="hu-HU"/>
        </w:rPr>
        <w:t>tokent</w:t>
      </w:r>
      <w:proofErr w:type="spellEnd"/>
      <w:r w:rsidRPr="00774CFE">
        <w:rPr>
          <w:rFonts w:ascii="Times New Roman" w:hAnsi="Times New Roman" w:cs="Times New Roman"/>
          <w:sz w:val="24"/>
          <w:lang w:val="hu-HU"/>
        </w:rPr>
        <w:t>.</w:t>
      </w:r>
      <w:r w:rsidR="009D3984" w:rsidRPr="00774CFE">
        <w:rPr>
          <w:rFonts w:ascii="Times New Roman" w:hAnsi="Times New Roman" w:cs="Times New Roman"/>
          <w:sz w:val="24"/>
          <w:lang w:val="hu-HU"/>
        </w:rPr>
        <w:t xml:space="preserve"> Ha ezek közül valamelyik </w:t>
      </w:r>
      <w:proofErr w:type="gramStart"/>
      <w:r w:rsidR="009D3984" w:rsidRPr="00774CFE">
        <w:rPr>
          <w:rFonts w:ascii="Times New Roman" w:hAnsi="Times New Roman" w:cs="Times New Roman"/>
          <w:sz w:val="24"/>
          <w:lang w:val="hu-HU"/>
        </w:rPr>
        <w:t>null</w:t>
      </w:r>
      <w:proofErr w:type="gramEnd"/>
      <w:r w:rsidR="009D3984" w:rsidRPr="00774CFE">
        <w:rPr>
          <w:rFonts w:ascii="Times New Roman" w:hAnsi="Times New Roman" w:cs="Times New Roman"/>
          <w:sz w:val="24"/>
          <w:lang w:val="hu-HU"/>
        </w:rPr>
        <w:t xml:space="preserve"> értékű, akkor hibaüzenettel válaszol a metódus. Egyébként a </w:t>
      </w:r>
      <w:r w:rsidR="009D3984" w:rsidRPr="00774CFE">
        <w:rPr>
          <w:rFonts w:ascii="Times New Roman" w:hAnsi="Times New Roman" w:cs="Times New Roman"/>
          <w:sz w:val="24"/>
          <w:lang w:val="hu-HU"/>
        </w:rPr>
        <w:lastRenderedPageBreak/>
        <w:t>paraméterek felhasználásával a Spotify adatbázisból lekérdezzük a megadott lejátszási listát</w:t>
      </w:r>
      <w:r w:rsidR="00166580" w:rsidRPr="00774CFE">
        <w:rPr>
          <w:rFonts w:ascii="Times New Roman" w:hAnsi="Times New Roman" w:cs="Times New Roman"/>
          <w:sz w:val="24"/>
          <w:lang w:val="hu-HU"/>
        </w:rPr>
        <w:t>,</w:t>
      </w:r>
      <w:r w:rsidR="009D3984" w:rsidRPr="00774CFE">
        <w:rPr>
          <w:rFonts w:ascii="Times New Roman" w:hAnsi="Times New Roman" w:cs="Times New Roman"/>
          <w:sz w:val="24"/>
          <w:lang w:val="hu-HU"/>
        </w:rPr>
        <w:t xml:space="preserve"> és ha valóban létezik ilyen, akkor JSON formátumban visszaadjuk.</w:t>
      </w:r>
    </w:p>
    <w:p w:rsidR="009D3984" w:rsidRPr="00774CFE" w:rsidRDefault="009D3984" w:rsidP="006F0512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</w:t>
      </w:r>
      <w:proofErr w:type="spellStart"/>
      <w:r w:rsidRPr="00774CFE">
        <w:rPr>
          <w:rFonts w:ascii="Times New Roman" w:hAnsi="Times New Roman" w:cs="Times New Roman"/>
          <w:i/>
          <w:sz w:val="24"/>
          <w:lang w:val="hu-HU"/>
        </w:rPr>
        <w:t>GeneratePlaylist</w:t>
      </w:r>
      <w:proofErr w:type="spellEnd"/>
    </w:p>
    <w:p w:rsidR="009D3984" w:rsidRPr="00774CFE" w:rsidRDefault="009D3984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Az oldal lekérésekor az URL-ben meg kell adni a </w:t>
      </w:r>
      <w:proofErr w:type="spellStart"/>
      <w:r w:rsidRPr="00774CFE">
        <w:rPr>
          <w:rFonts w:ascii="Times New Roman" w:hAnsi="Times New Roman" w:cs="Times New Roman"/>
          <w:sz w:val="24"/>
          <w:lang w:val="hu-HU"/>
        </w:rPr>
        <w:t>tokent</w:t>
      </w:r>
      <w:proofErr w:type="spellEnd"/>
      <w:r w:rsidRPr="00774CFE">
        <w:rPr>
          <w:rFonts w:ascii="Times New Roman" w:hAnsi="Times New Roman" w:cs="Times New Roman"/>
          <w:sz w:val="24"/>
          <w:lang w:val="hu-HU"/>
        </w:rPr>
        <w:t xml:space="preserve">, a felhasználó által korábban kiválasztott lejátszási listákat, a lejátszási lista nevét és a lejátszási listára vonatkozó beállításokat (publikus-e, </w:t>
      </w:r>
      <w:proofErr w:type="spellStart"/>
      <w:r w:rsidRPr="00774CFE">
        <w:rPr>
          <w:rFonts w:ascii="Times New Roman" w:hAnsi="Times New Roman" w:cs="Times New Roman"/>
          <w:sz w:val="24"/>
          <w:lang w:val="hu-HU"/>
        </w:rPr>
        <w:t>kollaboratív-e</w:t>
      </w:r>
      <w:proofErr w:type="spellEnd"/>
      <w:r w:rsidRPr="00774CFE">
        <w:rPr>
          <w:rFonts w:ascii="Times New Roman" w:hAnsi="Times New Roman" w:cs="Times New Roman"/>
          <w:sz w:val="24"/>
          <w:lang w:val="hu-HU"/>
        </w:rPr>
        <w:t xml:space="preserve">). Amennyiben a token </w:t>
      </w:r>
      <w:proofErr w:type="gramStart"/>
      <w:r w:rsidRPr="00774CFE">
        <w:rPr>
          <w:rFonts w:ascii="Times New Roman" w:hAnsi="Times New Roman" w:cs="Times New Roman"/>
          <w:sz w:val="24"/>
          <w:lang w:val="hu-HU"/>
        </w:rPr>
        <w:t>null</w:t>
      </w:r>
      <w:proofErr w:type="gramEnd"/>
      <w:r w:rsidRPr="00774CFE">
        <w:rPr>
          <w:rFonts w:ascii="Times New Roman" w:hAnsi="Times New Roman" w:cs="Times New Roman"/>
          <w:sz w:val="24"/>
          <w:lang w:val="hu-HU"/>
        </w:rPr>
        <w:t xml:space="preserve"> értékű, vagy a felhasználó kevesebb, mint két lejátszási listát adott meg, akkor hibaüzenettel válaszolunk. Egyébként a paraméterekben megadott token és beállítások, valamint a </w:t>
      </w:r>
      <w:proofErr w:type="spellStart"/>
      <w:r w:rsidR="000B3466" w:rsidRPr="00774CFE">
        <w:rPr>
          <w:rFonts w:ascii="Times New Roman" w:hAnsi="Times New Roman" w:cs="Times New Roman"/>
          <w:sz w:val="24"/>
          <w:lang w:val="hu-HU"/>
        </w:rPr>
        <w:t>cookie-kban</w:t>
      </w:r>
      <w:proofErr w:type="spellEnd"/>
      <w:r w:rsidR="000B3466" w:rsidRPr="00774CFE">
        <w:rPr>
          <w:rFonts w:ascii="Times New Roman" w:hAnsi="Times New Roman" w:cs="Times New Roman"/>
          <w:sz w:val="24"/>
          <w:lang w:val="hu-HU"/>
        </w:rPr>
        <w:t xml:space="preserve"> tárolt generálási algoritmusra vonatkozó beállítások segítségével lejátszási listát generálunk, ezt elmentjük a bejelentkezett felhasználó Spotify fiókjába és átirányítjuk a felhasználót a </w:t>
      </w:r>
      <w:proofErr w:type="spellStart"/>
      <w:r w:rsidR="000B3466" w:rsidRPr="00774CFE">
        <w:rPr>
          <w:rFonts w:ascii="Times New Roman" w:hAnsi="Times New Roman" w:cs="Times New Roman"/>
          <w:i/>
          <w:sz w:val="24"/>
          <w:lang w:val="hu-HU"/>
        </w:rPr>
        <w:t>Maixified</w:t>
      </w:r>
      <w:proofErr w:type="spellEnd"/>
      <w:r w:rsidR="000B3466" w:rsidRPr="00774CFE">
        <w:rPr>
          <w:rFonts w:ascii="Times New Roman" w:hAnsi="Times New Roman" w:cs="Times New Roman"/>
          <w:sz w:val="24"/>
          <w:lang w:val="hu-HU"/>
        </w:rPr>
        <w:t xml:space="preserve"> oldalra, ahol a felhasználó meg tudja nézni az imént generált lejátszási listát.</w:t>
      </w:r>
    </w:p>
    <w:p w:rsidR="000B3466" w:rsidRPr="00774CFE" w:rsidRDefault="000B3466" w:rsidP="000B0187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</w:t>
      </w:r>
      <w:proofErr w:type="spellStart"/>
      <w:r w:rsidR="0002643A" w:rsidRPr="00774CFE">
        <w:rPr>
          <w:rFonts w:ascii="Times New Roman" w:hAnsi="Times New Roman" w:cs="Times New Roman"/>
          <w:i/>
          <w:sz w:val="24"/>
          <w:lang w:val="hu-HU"/>
        </w:rPr>
        <w:t>Maixified</w:t>
      </w:r>
      <w:proofErr w:type="spellEnd"/>
    </w:p>
    <w:p w:rsidR="000B3466" w:rsidRPr="00774CFE" w:rsidRDefault="000B3466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Az oldal lekérésekor meg kell adni a </w:t>
      </w:r>
      <w:proofErr w:type="spellStart"/>
      <w:r w:rsidRPr="00774CFE">
        <w:rPr>
          <w:rFonts w:ascii="Times New Roman" w:hAnsi="Times New Roman" w:cs="Times New Roman"/>
          <w:sz w:val="24"/>
          <w:lang w:val="hu-HU"/>
        </w:rPr>
        <w:t>tokent</w:t>
      </w:r>
      <w:proofErr w:type="spellEnd"/>
      <w:r w:rsidRPr="00774CFE">
        <w:rPr>
          <w:rFonts w:ascii="Times New Roman" w:hAnsi="Times New Roman" w:cs="Times New Roman"/>
          <w:sz w:val="24"/>
          <w:lang w:val="hu-HU"/>
        </w:rPr>
        <w:t>, a felhasználói azonosítót és lejátszási lista azonosítóját. A paraméterek felhasználásával lekérjük a lejátszási listát és megjelenítjük az ehhez tartozó nézetet.</w:t>
      </w:r>
    </w:p>
    <w:p w:rsidR="0002643A" w:rsidRPr="00774CFE" w:rsidRDefault="0002643A" w:rsidP="00B64230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</w:t>
      </w:r>
      <w:proofErr w:type="spellStart"/>
      <w:r w:rsidRPr="00774CFE">
        <w:rPr>
          <w:rFonts w:ascii="Times New Roman" w:hAnsi="Times New Roman" w:cs="Times New Roman"/>
          <w:i/>
          <w:sz w:val="24"/>
          <w:lang w:val="hu-HU"/>
        </w:rPr>
        <w:t>Error</w:t>
      </w:r>
      <w:proofErr w:type="spellEnd"/>
    </w:p>
    <w:p w:rsidR="0002643A" w:rsidRPr="00774CFE" w:rsidRDefault="0002643A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>Az oldal a paraméterként megadott hibát dolgozza fel és jeleníti meg egy weboldalon.</w:t>
      </w:r>
    </w:p>
    <w:p w:rsidR="0002643A" w:rsidRPr="00774CFE" w:rsidRDefault="0002643A" w:rsidP="004B02DC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</w:t>
      </w:r>
      <w:proofErr w:type="spellStart"/>
      <w:r w:rsidRPr="00774CFE">
        <w:rPr>
          <w:rFonts w:ascii="Times New Roman" w:hAnsi="Times New Roman" w:cs="Times New Roman"/>
          <w:i/>
          <w:sz w:val="24"/>
          <w:lang w:val="hu-HU"/>
        </w:rPr>
        <w:t>About</w:t>
      </w:r>
      <w:proofErr w:type="spellEnd"/>
    </w:p>
    <w:p w:rsidR="0002643A" w:rsidRPr="00774CFE" w:rsidRDefault="0002643A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>Az alkalmazásra vonatkozó információkat tartalmaz. Bővíthető a jövőre nézve.</w:t>
      </w:r>
    </w:p>
    <w:p w:rsidR="0002643A" w:rsidRPr="00774CFE" w:rsidRDefault="0002643A" w:rsidP="00BC128E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</w:t>
      </w:r>
      <w:proofErr w:type="spellStart"/>
      <w:r w:rsidRPr="00774CFE">
        <w:rPr>
          <w:rFonts w:ascii="Times New Roman" w:hAnsi="Times New Roman" w:cs="Times New Roman"/>
          <w:i/>
          <w:sz w:val="24"/>
          <w:lang w:val="hu-HU"/>
        </w:rPr>
        <w:t>Contact</w:t>
      </w:r>
      <w:proofErr w:type="spellEnd"/>
    </w:p>
    <w:p w:rsidR="0002643A" w:rsidRPr="00774CFE" w:rsidRDefault="00241EEC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>A fejlesztők elérhetőségét jeleníti meg egy nézetben.</w:t>
      </w: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635B74" w:rsidRPr="009B6435" w:rsidRDefault="00635B74" w:rsidP="00A20D61">
      <w:pPr>
        <w:jc w:val="both"/>
        <w:rPr>
          <w:rFonts w:ascii="Times New Roman" w:hAnsi="Times New Roman" w:cs="Times New Roman"/>
          <w:lang w:val="hu-HU"/>
        </w:rPr>
      </w:pPr>
    </w:p>
    <w:p w:rsidR="00673832" w:rsidRPr="00E23053" w:rsidRDefault="00673832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20" w:name="_Toc467875039"/>
      <w:r w:rsidRPr="00E23053">
        <w:rPr>
          <w:rFonts w:ascii="Times New Roman" w:hAnsi="Times New Roman" w:cs="Times New Roman"/>
          <w:sz w:val="28"/>
          <w:lang w:val="hu-HU"/>
        </w:rPr>
        <w:lastRenderedPageBreak/>
        <w:t>Frontend</w:t>
      </w:r>
      <w:bookmarkEnd w:id="20"/>
    </w:p>
    <w:p w:rsidR="00673832" w:rsidRPr="00E23053" w:rsidRDefault="00773ECB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E23053">
        <w:rPr>
          <w:rFonts w:ascii="Times New Roman" w:hAnsi="Times New Roman" w:cs="Times New Roman"/>
          <w:sz w:val="24"/>
          <w:lang w:val="hu-HU"/>
        </w:rPr>
        <w:t xml:space="preserve">A webalkalmazás </w:t>
      </w:r>
      <w:proofErr w:type="spellStart"/>
      <w:r w:rsidR="00FE694A" w:rsidRPr="00E23053">
        <w:rPr>
          <w:rFonts w:ascii="Times New Roman" w:hAnsi="Times New Roman" w:cs="Times New Roman"/>
          <w:sz w:val="24"/>
          <w:lang w:val="hu-HU"/>
        </w:rPr>
        <w:t>frontend</w:t>
      </w:r>
      <w:r w:rsidRPr="00E23053">
        <w:rPr>
          <w:rFonts w:ascii="Times New Roman" w:hAnsi="Times New Roman" w:cs="Times New Roman"/>
          <w:sz w:val="24"/>
          <w:lang w:val="hu-HU"/>
        </w:rPr>
        <w:t>-je</w:t>
      </w:r>
      <w:proofErr w:type="spellEnd"/>
      <w:r w:rsidRPr="00E23053">
        <w:rPr>
          <w:rFonts w:ascii="Times New Roman" w:hAnsi="Times New Roman" w:cs="Times New Roman"/>
          <w:sz w:val="24"/>
          <w:lang w:val="hu-HU"/>
        </w:rPr>
        <w:t xml:space="preserve"> tartalmazza a különböző nézeteket (weboldalakat). A weboldalak JavaScript-et használnak kliens oldali logika megvalósításához. Az </w:t>
      </w:r>
      <w:r w:rsidR="003B496B" w:rsidRPr="00E23053">
        <w:rPr>
          <w:rFonts w:ascii="Times New Roman" w:hAnsi="Times New Roman" w:cs="Times New Roman"/>
          <w:sz w:val="24"/>
          <w:lang w:val="hu-HU"/>
        </w:rPr>
        <w:t>általános</w:t>
      </w:r>
      <w:r w:rsidRPr="00E23053">
        <w:rPr>
          <w:rFonts w:ascii="Times New Roman" w:hAnsi="Times New Roman" w:cs="Times New Roman"/>
          <w:sz w:val="24"/>
          <w:lang w:val="hu-HU"/>
        </w:rPr>
        <w:t xml:space="preserve"> JavaScript nyelvi elemeken kívül a jQuery JavaScript könyvtárat is használják a weboldalak.</w:t>
      </w:r>
    </w:p>
    <w:p w:rsidR="00773ECB" w:rsidRPr="00E23053" w:rsidRDefault="00773ECB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E23053">
        <w:rPr>
          <w:rFonts w:ascii="Times New Roman" w:hAnsi="Times New Roman" w:cs="Times New Roman"/>
          <w:sz w:val="24"/>
          <w:lang w:val="hu-HU"/>
        </w:rPr>
        <w:t xml:space="preserve">A </w:t>
      </w:r>
      <w:r w:rsidR="00E94877" w:rsidRPr="00E23053">
        <w:rPr>
          <w:rFonts w:ascii="Times New Roman" w:hAnsi="Times New Roman" w:cs="Times New Roman"/>
          <w:sz w:val="24"/>
          <w:lang w:val="hu-HU"/>
        </w:rPr>
        <w:t xml:space="preserve">weboldalak design-ját </w:t>
      </w:r>
      <w:r w:rsidR="003B496B" w:rsidRPr="00E23053">
        <w:rPr>
          <w:rFonts w:ascii="Times New Roman" w:hAnsi="Times New Roman" w:cs="Times New Roman"/>
          <w:sz w:val="24"/>
          <w:lang w:val="hu-HU"/>
        </w:rPr>
        <w:t>Spotify</w:t>
      </w:r>
      <w:r w:rsidR="00E94877" w:rsidRPr="00E23053">
        <w:rPr>
          <w:rFonts w:ascii="Times New Roman" w:hAnsi="Times New Roman" w:cs="Times New Roman"/>
          <w:sz w:val="24"/>
          <w:lang w:val="hu-HU"/>
        </w:rPr>
        <w:t xml:space="preserve"> stílusú CSS segítségével alakítottuk ki.</w:t>
      </w:r>
    </w:p>
    <w:p w:rsidR="00E94877" w:rsidRPr="00E23053" w:rsidRDefault="00E94877" w:rsidP="00A20D61">
      <w:pPr>
        <w:jc w:val="both"/>
        <w:rPr>
          <w:rFonts w:ascii="Times New Roman" w:hAnsi="Times New Roman" w:cs="Times New Roman"/>
          <w:i/>
          <w:sz w:val="24"/>
          <w:lang w:val="hu-HU"/>
        </w:rPr>
      </w:pPr>
      <w:proofErr w:type="spellStart"/>
      <w:r w:rsidRPr="00E23053">
        <w:rPr>
          <w:rFonts w:ascii="Times New Roman" w:hAnsi="Times New Roman" w:cs="Times New Roman"/>
          <w:i/>
          <w:sz w:val="24"/>
          <w:lang w:val="hu-HU"/>
        </w:rPr>
        <w:t>Index.cshtml</w:t>
      </w:r>
      <w:proofErr w:type="spellEnd"/>
    </w:p>
    <w:p w:rsidR="00E94877" w:rsidRPr="00E23053" w:rsidRDefault="00E94877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E23053">
        <w:rPr>
          <w:rFonts w:ascii="Times New Roman" w:hAnsi="Times New Roman" w:cs="Times New Roman"/>
          <w:sz w:val="24"/>
          <w:lang w:val="hu-HU"/>
        </w:rPr>
        <w:t>Azonosított felhasználó esetén ez az alkalmazás kez</w:t>
      </w:r>
      <w:r w:rsidR="003B496B" w:rsidRPr="00E23053">
        <w:rPr>
          <w:rFonts w:ascii="Times New Roman" w:hAnsi="Times New Roman" w:cs="Times New Roman"/>
          <w:sz w:val="24"/>
          <w:lang w:val="hu-HU"/>
        </w:rPr>
        <w:t>d</w:t>
      </w:r>
      <w:r w:rsidRPr="00E23053">
        <w:rPr>
          <w:rFonts w:ascii="Times New Roman" w:hAnsi="Times New Roman" w:cs="Times New Roman"/>
          <w:sz w:val="24"/>
          <w:lang w:val="hu-HU"/>
        </w:rPr>
        <w:t>őoldala. Amennyiben még nem azonosította magát a felhasználó először a bejelentkezéshez szükséges oldal jelenik meg:</w:t>
      </w:r>
    </w:p>
    <w:p w:rsidR="00E94877" w:rsidRPr="009B6435" w:rsidRDefault="00FE0509" w:rsidP="00CD2DB6">
      <w:pPr>
        <w:jc w:val="center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5486400" cy="32004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77" w:rsidRPr="00047291" w:rsidRDefault="00E94877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047291">
        <w:rPr>
          <w:rFonts w:ascii="Times New Roman" w:hAnsi="Times New Roman" w:cs="Times New Roman"/>
          <w:i/>
          <w:sz w:val="24"/>
          <w:szCs w:val="24"/>
          <w:lang w:val="hu-HU"/>
        </w:rPr>
        <w:t xml:space="preserve">ábra: Bejelentkezés a </w:t>
      </w:r>
      <w:proofErr w:type="spellStart"/>
      <w:r w:rsidRPr="00047291">
        <w:rPr>
          <w:rFonts w:ascii="Times New Roman" w:hAnsi="Times New Roman" w:cs="Times New Roman"/>
          <w:i/>
          <w:sz w:val="24"/>
          <w:szCs w:val="24"/>
          <w:lang w:val="hu-HU"/>
        </w:rPr>
        <w:t>Spotify-ba</w:t>
      </w:r>
      <w:proofErr w:type="spellEnd"/>
    </w:p>
    <w:p w:rsidR="009B423B" w:rsidRDefault="009B423B" w:rsidP="00A20D61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</w:p>
    <w:p w:rsidR="00E94877" w:rsidRPr="00964AAC" w:rsidRDefault="00E94877" w:rsidP="009E66CD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  <w:r w:rsidRPr="00964AAC">
        <w:rPr>
          <w:rFonts w:ascii="Times New Roman" w:hAnsi="Times New Roman" w:cs="Times New Roman"/>
          <w:sz w:val="24"/>
          <w:szCs w:val="20"/>
          <w:lang w:val="hu-HU"/>
        </w:rPr>
        <w:t>Ha még nem használta a felhasználó a MaiXIFY alkalmazást korábban, akkor erre engedélyt kell adni, amihez egy külön oldal jelenik meg:</w:t>
      </w:r>
    </w:p>
    <w:p w:rsidR="00E94877" w:rsidRPr="009B6435" w:rsidRDefault="0047585F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lastRenderedPageBreak/>
        <w:drawing>
          <wp:inline distT="0" distB="0" distL="0" distR="0">
            <wp:extent cx="5470525" cy="3196590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77" w:rsidRPr="00394E8F" w:rsidRDefault="00E94877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394E8F">
        <w:rPr>
          <w:rFonts w:ascii="Times New Roman" w:hAnsi="Times New Roman" w:cs="Times New Roman"/>
          <w:i/>
          <w:sz w:val="24"/>
          <w:szCs w:val="24"/>
          <w:lang w:val="hu-HU"/>
        </w:rPr>
        <w:t>ábra: MaiXIFY alkalmazás engedélyezése</w:t>
      </w:r>
    </w:p>
    <w:p w:rsidR="00CD2DB6" w:rsidRPr="009B6435" w:rsidRDefault="00CD2DB6" w:rsidP="00A20D61">
      <w:pPr>
        <w:ind w:firstLine="360"/>
        <w:jc w:val="both"/>
        <w:rPr>
          <w:rFonts w:ascii="Times New Roman" w:hAnsi="Times New Roman" w:cs="Times New Roman"/>
          <w:szCs w:val="20"/>
          <w:lang w:val="hu-HU"/>
        </w:rPr>
      </w:pPr>
    </w:p>
    <w:p w:rsidR="00E94877" w:rsidRPr="00A03E9D" w:rsidRDefault="009B695B" w:rsidP="00A20D61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  <w:r w:rsidRPr="00A03E9D">
        <w:rPr>
          <w:rFonts w:ascii="Times New Roman" w:hAnsi="Times New Roman" w:cs="Times New Roman"/>
          <w:sz w:val="24"/>
          <w:szCs w:val="20"/>
          <w:lang w:val="hu-HU"/>
        </w:rPr>
        <w:t xml:space="preserve">Az alkalmazás </w:t>
      </w:r>
      <w:proofErr w:type="spellStart"/>
      <w:r w:rsidRPr="00A03E9D">
        <w:rPr>
          <w:rFonts w:ascii="Times New Roman" w:hAnsi="Times New Roman" w:cs="Times New Roman"/>
          <w:i/>
          <w:sz w:val="24"/>
          <w:szCs w:val="20"/>
          <w:lang w:val="hu-HU"/>
        </w:rPr>
        <w:t>Index.cshtml</w:t>
      </w:r>
      <w:proofErr w:type="spellEnd"/>
      <w:r w:rsidRPr="00A03E9D">
        <w:rPr>
          <w:rFonts w:ascii="Times New Roman" w:hAnsi="Times New Roman" w:cs="Times New Roman"/>
          <w:sz w:val="24"/>
          <w:szCs w:val="20"/>
          <w:lang w:val="hu-HU"/>
        </w:rPr>
        <w:t xml:space="preserve"> kezdőoldala ezek után a következőképpen néz ki:</w:t>
      </w:r>
    </w:p>
    <w:p w:rsidR="009B695B" w:rsidRPr="009B6435" w:rsidRDefault="0047585F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drawing>
          <wp:inline distT="0" distB="0" distL="0" distR="0">
            <wp:extent cx="5470525" cy="3196590"/>
            <wp:effectExtent l="0" t="0" r="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D" w:rsidRPr="001425F8" w:rsidRDefault="009B695B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1425F8">
        <w:rPr>
          <w:rFonts w:ascii="Times New Roman" w:hAnsi="Times New Roman" w:cs="Times New Roman"/>
          <w:i/>
          <w:sz w:val="24"/>
          <w:szCs w:val="24"/>
          <w:lang w:val="hu-HU"/>
        </w:rPr>
        <w:t>ábra: MaiXIFY főoldal</w:t>
      </w:r>
    </w:p>
    <w:p w:rsidR="001D2B2D" w:rsidRPr="00AE178E" w:rsidRDefault="00762511" w:rsidP="007C479F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AE178E">
        <w:rPr>
          <w:rFonts w:ascii="Times New Roman" w:hAnsi="Times New Roman" w:cs="Times New Roman"/>
          <w:sz w:val="24"/>
          <w:szCs w:val="20"/>
          <w:lang w:val="hu-HU"/>
        </w:rPr>
        <w:lastRenderedPageBreak/>
        <w:t xml:space="preserve">Érvényes </w:t>
      </w:r>
      <w:r w:rsidR="00E04EA3" w:rsidRPr="00AE178E">
        <w:rPr>
          <w:rFonts w:ascii="Times New Roman" w:hAnsi="Times New Roman" w:cs="Times New Roman"/>
          <w:sz w:val="24"/>
          <w:szCs w:val="20"/>
          <w:lang w:val="hu-HU"/>
        </w:rPr>
        <w:t xml:space="preserve">URL-el </w:t>
      </w:r>
      <w:r w:rsidR="006B107D" w:rsidRPr="00AE178E">
        <w:rPr>
          <w:rFonts w:ascii="Times New Roman" w:hAnsi="Times New Roman" w:cs="Times New Roman"/>
          <w:sz w:val="24"/>
          <w:szCs w:val="20"/>
          <w:lang w:val="hu-HU"/>
        </w:rPr>
        <w:t>megadott lejátszási lista</w:t>
      </w:r>
      <w:r w:rsidR="00103A73" w:rsidRPr="00AE178E">
        <w:rPr>
          <w:rFonts w:ascii="Times New Roman" w:hAnsi="Times New Roman" w:cs="Times New Roman"/>
          <w:sz w:val="24"/>
          <w:szCs w:val="20"/>
          <w:lang w:val="hu-HU"/>
        </w:rPr>
        <w:t xml:space="preserve"> </w:t>
      </w:r>
      <w:proofErr w:type="gramStart"/>
      <w:r w:rsidR="00C71E6B" w:rsidRPr="00AE178E">
        <w:rPr>
          <w:rFonts w:ascii="Times New Roman" w:hAnsi="Times New Roman" w:cs="Times New Roman"/>
          <w:sz w:val="24"/>
          <w:szCs w:val="20"/>
          <w:lang w:val="hu-HU"/>
        </w:rPr>
        <w:t>es</w:t>
      </w:r>
      <w:r w:rsidR="00A64644" w:rsidRPr="00AE178E">
        <w:rPr>
          <w:rFonts w:ascii="Times New Roman" w:hAnsi="Times New Roman" w:cs="Times New Roman"/>
          <w:sz w:val="24"/>
          <w:szCs w:val="20"/>
          <w:lang w:val="hu-HU"/>
        </w:rPr>
        <w:t>e</w:t>
      </w:r>
      <w:r w:rsidR="00C71E6B" w:rsidRPr="00AE178E">
        <w:rPr>
          <w:rFonts w:ascii="Times New Roman" w:hAnsi="Times New Roman" w:cs="Times New Roman"/>
          <w:sz w:val="24"/>
          <w:szCs w:val="20"/>
          <w:lang w:val="hu-HU"/>
        </w:rPr>
        <w:t>tén</w:t>
      </w:r>
      <w:proofErr w:type="gramEnd"/>
      <w:r w:rsidR="006B34E4" w:rsidRPr="00AE178E">
        <w:rPr>
          <w:rFonts w:ascii="Times New Roman" w:hAnsi="Times New Roman" w:cs="Times New Roman"/>
          <w:sz w:val="24"/>
          <w:szCs w:val="20"/>
          <w:lang w:val="hu-HU"/>
        </w:rPr>
        <w:t xml:space="preserve"> </w:t>
      </w:r>
      <w:r w:rsidR="001D2B2D" w:rsidRPr="00AE178E">
        <w:rPr>
          <w:rFonts w:ascii="Times New Roman" w:hAnsi="Times New Roman" w:cs="Times New Roman"/>
          <w:sz w:val="24"/>
          <w:szCs w:val="20"/>
          <w:lang w:val="hu-HU"/>
        </w:rPr>
        <w:t xml:space="preserve">kliensoldalon az URL-ből kinyerjük a Spotify felhasználó azonosítóját és a lejátszási lista azonosítóját, majd ezeket az adatokat felküldjük (AJAX hívással) a szerver </w:t>
      </w:r>
      <w:r w:rsidR="001D2B2D" w:rsidRPr="00AE178E">
        <w:rPr>
          <w:rFonts w:ascii="Times New Roman" w:hAnsi="Times New Roman" w:cs="Times New Roman"/>
          <w:i/>
          <w:sz w:val="24"/>
          <w:lang w:val="hu-HU"/>
        </w:rPr>
        <w:t>Home/</w:t>
      </w:r>
      <w:proofErr w:type="spellStart"/>
      <w:r w:rsidR="001D2B2D" w:rsidRPr="00AE178E">
        <w:rPr>
          <w:rFonts w:ascii="Times New Roman" w:hAnsi="Times New Roman" w:cs="Times New Roman"/>
          <w:i/>
          <w:sz w:val="24"/>
          <w:lang w:val="hu-HU"/>
        </w:rPr>
        <w:t>GetPlaylist</w:t>
      </w:r>
      <w:proofErr w:type="spellEnd"/>
      <w:r w:rsidR="001D2B2D" w:rsidRPr="00AE178E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="001D2B2D" w:rsidRPr="00AE178E">
        <w:rPr>
          <w:rFonts w:ascii="Times New Roman" w:hAnsi="Times New Roman" w:cs="Times New Roman"/>
          <w:sz w:val="24"/>
          <w:lang w:val="hu-HU"/>
        </w:rPr>
        <w:t xml:space="preserve">metódusának, ami válaszként visszaküldi a lekérdezett lejátszási listát. Ezt egy </w:t>
      </w:r>
      <w:proofErr w:type="spellStart"/>
      <w:r w:rsidR="001D2B2D" w:rsidRPr="00AE178E">
        <w:rPr>
          <w:rFonts w:ascii="Times New Roman" w:hAnsi="Times New Roman" w:cs="Times New Roman"/>
          <w:sz w:val="24"/>
          <w:lang w:val="hu-HU"/>
        </w:rPr>
        <w:t>widget</w:t>
      </w:r>
      <w:proofErr w:type="spellEnd"/>
      <w:r w:rsidR="001D2B2D" w:rsidRPr="00AE178E">
        <w:rPr>
          <w:rFonts w:ascii="Times New Roman" w:hAnsi="Times New Roman" w:cs="Times New Roman"/>
          <w:sz w:val="24"/>
          <w:lang w:val="hu-HU"/>
        </w:rPr>
        <w:t xml:space="preserve"> segítségével jelenítjük meg:</w:t>
      </w:r>
    </w:p>
    <w:p w:rsidR="001D2B2D" w:rsidRPr="009B6435" w:rsidRDefault="00E610A1" w:rsidP="00CD2DB6">
      <w:pPr>
        <w:jc w:val="center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5470525" cy="3196590"/>
            <wp:effectExtent l="0" t="0" r="0" b="381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D" w:rsidRPr="006855CD" w:rsidRDefault="001D2B2D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6855CD">
        <w:rPr>
          <w:rFonts w:ascii="Times New Roman" w:hAnsi="Times New Roman" w:cs="Times New Roman"/>
          <w:i/>
          <w:sz w:val="24"/>
          <w:szCs w:val="24"/>
          <w:lang w:val="hu-HU"/>
        </w:rPr>
        <w:t>ábra: Lejátszási lista lekérése URL alapján</w:t>
      </w:r>
    </w:p>
    <w:p w:rsidR="008C6B0D" w:rsidRPr="009B6435" w:rsidRDefault="00A828AC" w:rsidP="00CD2DB6">
      <w:pPr>
        <w:jc w:val="center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5470525" cy="3062378"/>
            <wp:effectExtent l="0" t="0" r="0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8"/>
                    <a:stretch/>
                  </pic:blipFill>
                  <pic:spPr bwMode="auto">
                    <a:xfrm>
                      <a:off x="0" y="0"/>
                      <a:ext cx="5470525" cy="306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6E2" w:rsidRPr="006855CD" w:rsidRDefault="00BD76E2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6855CD">
        <w:rPr>
          <w:rFonts w:ascii="Times New Roman" w:hAnsi="Times New Roman" w:cs="Times New Roman"/>
          <w:i/>
          <w:sz w:val="24"/>
          <w:szCs w:val="24"/>
          <w:lang w:val="hu-HU"/>
        </w:rPr>
        <w:t>ábra: Hibásan megadott lejátszási lista URL</w:t>
      </w:r>
    </w:p>
    <w:p w:rsidR="00CA1570" w:rsidRPr="00453C9E" w:rsidRDefault="00CA1570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453C9E">
        <w:rPr>
          <w:rFonts w:ascii="Times New Roman" w:hAnsi="Times New Roman" w:cs="Times New Roman"/>
          <w:sz w:val="24"/>
          <w:szCs w:val="20"/>
          <w:lang w:val="hu-HU"/>
        </w:rPr>
        <w:lastRenderedPageBreak/>
        <w:t xml:space="preserve">Ha egy felhasználó lejátszási listáit kérdezzük le, akkor a megadott felhasználó azonosítóját AJAX hívással felküldjük a szerver </w:t>
      </w:r>
      <w:r w:rsidRPr="00453C9E">
        <w:rPr>
          <w:rFonts w:ascii="Times New Roman" w:hAnsi="Times New Roman" w:cs="Times New Roman"/>
          <w:i/>
          <w:sz w:val="24"/>
          <w:lang w:val="hu-HU"/>
        </w:rPr>
        <w:t>Home/</w:t>
      </w:r>
      <w:proofErr w:type="spellStart"/>
      <w:r w:rsidRPr="00453C9E">
        <w:rPr>
          <w:rFonts w:ascii="Times New Roman" w:hAnsi="Times New Roman" w:cs="Times New Roman"/>
          <w:i/>
          <w:sz w:val="24"/>
          <w:lang w:val="hu-HU"/>
        </w:rPr>
        <w:t>GetUserPlaylists</w:t>
      </w:r>
      <w:proofErr w:type="spellEnd"/>
      <w:r w:rsidRPr="00453C9E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Pr="00453C9E">
        <w:rPr>
          <w:rFonts w:ascii="Times New Roman" w:hAnsi="Times New Roman" w:cs="Times New Roman"/>
          <w:sz w:val="24"/>
          <w:lang w:val="hu-HU"/>
        </w:rPr>
        <w:t xml:space="preserve">metódusának és amennyiben valóban létező felhasználót </w:t>
      </w:r>
      <w:r w:rsidR="009D241F" w:rsidRPr="00453C9E">
        <w:rPr>
          <w:rFonts w:ascii="Times New Roman" w:hAnsi="Times New Roman" w:cs="Times New Roman"/>
          <w:sz w:val="24"/>
          <w:lang w:val="hu-HU"/>
        </w:rPr>
        <w:t>a</w:t>
      </w:r>
      <w:r w:rsidR="00B03B32" w:rsidRPr="00453C9E">
        <w:rPr>
          <w:rFonts w:ascii="Times New Roman" w:hAnsi="Times New Roman" w:cs="Times New Roman"/>
          <w:sz w:val="24"/>
          <w:lang w:val="hu-HU"/>
        </w:rPr>
        <w:t xml:space="preserve">dtunk meg, külön </w:t>
      </w:r>
      <w:proofErr w:type="spellStart"/>
      <w:r w:rsidR="00B03B32" w:rsidRPr="00453C9E">
        <w:rPr>
          <w:rFonts w:ascii="Times New Roman" w:hAnsi="Times New Roman" w:cs="Times New Roman"/>
          <w:sz w:val="24"/>
          <w:lang w:val="hu-HU"/>
        </w:rPr>
        <w:t>widget</w:t>
      </w:r>
      <w:r w:rsidRPr="00453C9E">
        <w:rPr>
          <w:rFonts w:ascii="Times New Roman" w:hAnsi="Times New Roman" w:cs="Times New Roman"/>
          <w:sz w:val="24"/>
          <w:lang w:val="hu-HU"/>
        </w:rPr>
        <w:t>ekben</w:t>
      </w:r>
      <w:proofErr w:type="spellEnd"/>
      <w:r w:rsidRPr="00453C9E">
        <w:rPr>
          <w:rFonts w:ascii="Times New Roman" w:hAnsi="Times New Roman" w:cs="Times New Roman"/>
          <w:sz w:val="24"/>
          <w:lang w:val="hu-HU"/>
        </w:rPr>
        <w:t xml:space="preserve"> megjelenítjük a lejátszási listákat:</w:t>
      </w:r>
    </w:p>
    <w:p w:rsidR="00CA1570" w:rsidRPr="009B6435" w:rsidRDefault="00E62F0C" w:rsidP="00CD2DB6">
      <w:pPr>
        <w:jc w:val="center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5470525" cy="3196590"/>
            <wp:effectExtent l="0" t="0" r="0" b="381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570" w:rsidRPr="00590C65" w:rsidRDefault="00CA1570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590C65">
        <w:rPr>
          <w:rFonts w:ascii="Times New Roman" w:hAnsi="Times New Roman" w:cs="Times New Roman"/>
          <w:i/>
          <w:sz w:val="24"/>
          <w:szCs w:val="24"/>
          <w:lang w:val="hu-HU"/>
        </w:rPr>
        <w:t>ábra: Felhasználóhoz tartozó lejátszási listák</w:t>
      </w:r>
    </w:p>
    <w:p w:rsidR="008B34BD" w:rsidRPr="009B6435" w:rsidRDefault="008B34BD" w:rsidP="00A20D61">
      <w:pPr>
        <w:ind w:firstLine="360"/>
        <w:jc w:val="both"/>
        <w:rPr>
          <w:rFonts w:ascii="Times New Roman" w:hAnsi="Times New Roman" w:cs="Times New Roman"/>
          <w:szCs w:val="20"/>
          <w:lang w:val="hu-HU"/>
        </w:rPr>
      </w:pPr>
    </w:p>
    <w:p w:rsidR="008B34BD" w:rsidRPr="009B6435" w:rsidRDefault="008B34BD" w:rsidP="00A20D61">
      <w:pPr>
        <w:ind w:firstLine="360"/>
        <w:jc w:val="both"/>
        <w:rPr>
          <w:rFonts w:ascii="Times New Roman" w:hAnsi="Times New Roman" w:cs="Times New Roman"/>
          <w:szCs w:val="20"/>
          <w:lang w:val="hu-HU"/>
        </w:rPr>
      </w:pPr>
    </w:p>
    <w:p w:rsidR="008B34BD" w:rsidRPr="009B6435" w:rsidRDefault="008B34BD" w:rsidP="00A20D61">
      <w:pPr>
        <w:ind w:firstLine="360"/>
        <w:jc w:val="both"/>
        <w:rPr>
          <w:rFonts w:ascii="Times New Roman" w:hAnsi="Times New Roman" w:cs="Times New Roman"/>
          <w:szCs w:val="20"/>
          <w:lang w:val="hu-HU"/>
        </w:rPr>
      </w:pPr>
    </w:p>
    <w:p w:rsidR="00CA1570" w:rsidRPr="006F4475" w:rsidRDefault="00CA1570" w:rsidP="00A20D61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  <w:r w:rsidRPr="006F4475">
        <w:rPr>
          <w:rFonts w:ascii="Times New Roman" w:hAnsi="Times New Roman" w:cs="Times New Roman"/>
          <w:sz w:val="24"/>
          <w:szCs w:val="20"/>
          <w:lang w:val="hu-HU"/>
        </w:rPr>
        <w:t xml:space="preserve">A lejátszási listákat az </w:t>
      </w:r>
      <w:r w:rsidR="006F4475">
        <w:rPr>
          <w:rFonts w:ascii="Times New Roman" w:hAnsi="Times New Roman" w:cs="Times New Roman"/>
          <w:sz w:val="24"/>
          <w:szCs w:val="20"/>
          <w:lang w:val="hu-HU"/>
        </w:rPr>
        <w:t>„</w:t>
      </w:r>
      <w:r w:rsidRPr="006F4475">
        <w:rPr>
          <w:rFonts w:ascii="Times New Roman" w:hAnsi="Times New Roman" w:cs="Times New Roman"/>
          <w:sz w:val="24"/>
          <w:szCs w:val="20"/>
          <w:lang w:val="hu-HU"/>
        </w:rPr>
        <w:t>ADD</w:t>
      </w:r>
      <w:r w:rsidR="006F4475">
        <w:rPr>
          <w:rFonts w:ascii="Times New Roman" w:hAnsi="Times New Roman" w:cs="Times New Roman"/>
          <w:sz w:val="24"/>
          <w:szCs w:val="20"/>
          <w:lang w:val="hu-HU"/>
        </w:rPr>
        <w:t>”</w:t>
      </w:r>
      <w:r w:rsidRPr="006F4475">
        <w:rPr>
          <w:rFonts w:ascii="Times New Roman" w:hAnsi="Times New Roman" w:cs="Times New Roman"/>
          <w:sz w:val="24"/>
          <w:szCs w:val="20"/>
          <w:lang w:val="hu-HU"/>
        </w:rPr>
        <w:t xml:space="preserve"> gombra kattintva tudjuk kiválasztani. Ekkor az üdvözlőszöveg alatt megjelennek a kiválasztott lejátszási listák, a generálásra vonatkozó beállítások valamint a lejátszási listára vonatkozó beállítások</w:t>
      </w:r>
      <w:r w:rsidR="009D241F" w:rsidRPr="006F4475">
        <w:rPr>
          <w:rFonts w:ascii="Times New Roman" w:hAnsi="Times New Roman" w:cs="Times New Roman"/>
          <w:sz w:val="24"/>
          <w:szCs w:val="20"/>
          <w:lang w:val="hu-HU"/>
        </w:rPr>
        <w:t xml:space="preserve">. A </w:t>
      </w:r>
      <w:r w:rsidR="00BE0396" w:rsidRPr="006F4475">
        <w:rPr>
          <w:rFonts w:ascii="Times New Roman" w:hAnsi="Times New Roman" w:cs="Times New Roman"/>
          <w:sz w:val="24"/>
          <w:szCs w:val="20"/>
          <w:lang w:val="hu-HU"/>
        </w:rPr>
        <w:t>„</w:t>
      </w:r>
      <w:r w:rsidR="009D241F" w:rsidRPr="006F4475">
        <w:rPr>
          <w:rFonts w:ascii="Times New Roman" w:hAnsi="Times New Roman" w:cs="Times New Roman"/>
          <w:sz w:val="24"/>
          <w:szCs w:val="20"/>
          <w:lang w:val="hu-HU"/>
        </w:rPr>
        <w:t>MAIXIFY IT!</w:t>
      </w:r>
      <w:r w:rsidR="00BE0396" w:rsidRPr="006F4475">
        <w:rPr>
          <w:rFonts w:ascii="Times New Roman" w:hAnsi="Times New Roman" w:cs="Times New Roman"/>
          <w:sz w:val="24"/>
          <w:szCs w:val="20"/>
          <w:lang w:val="hu-HU"/>
        </w:rPr>
        <w:t>”</w:t>
      </w:r>
      <w:r w:rsidR="009D241F" w:rsidRPr="006F4475">
        <w:rPr>
          <w:rFonts w:ascii="Times New Roman" w:hAnsi="Times New Roman" w:cs="Times New Roman"/>
          <w:sz w:val="24"/>
          <w:szCs w:val="20"/>
          <w:lang w:val="hu-HU"/>
        </w:rPr>
        <w:t xml:space="preserve"> </w:t>
      </w:r>
      <w:proofErr w:type="gramStart"/>
      <w:r w:rsidR="009D241F" w:rsidRPr="006F4475">
        <w:rPr>
          <w:rFonts w:ascii="Times New Roman" w:hAnsi="Times New Roman" w:cs="Times New Roman"/>
          <w:sz w:val="24"/>
          <w:szCs w:val="20"/>
          <w:lang w:val="hu-HU"/>
        </w:rPr>
        <w:t>feliratú</w:t>
      </w:r>
      <w:proofErr w:type="gramEnd"/>
      <w:r w:rsidR="009D241F" w:rsidRPr="006F4475">
        <w:rPr>
          <w:rFonts w:ascii="Times New Roman" w:hAnsi="Times New Roman" w:cs="Times New Roman"/>
          <w:sz w:val="24"/>
          <w:szCs w:val="20"/>
          <w:lang w:val="hu-HU"/>
        </w:rPr>
        <w:t xml:space="preserve"> gomb segítségével generálhatunk lejátszási listát a kiválasztott lejátszási listák és beállítások alapján.</w:t>
      </w:r>
    </w:p>
    <w:p w:rsidR="009D241F" w:rsidRPr="009B6435" w:rsidRDefault="008B34BD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lastRenderedPageBreak/>
        <w:drawing>
          <wp:inline distT="0" distB="0" distL="0" distR="0">
            <wp:extent cx="5470525" cy="3196590"/>
            <wp:effectExtent l="0" t="0" r="0" b="381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1F" w:rsidRPr="00A42BEE" w:rsidRDefault="009D241F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A42BEE">
        <w:rPr>
          <w:rFonts w:ascii="Times New Roman" w:hAnsi="Times New Roman" w:cs="Times New Roman"/>
          <w:i/>
          <w:sz w:val="24"/>
          <w:szCs w:val="24"/>
          <w:lang w:val="hu-HU"/>
        </w:rPr>
        <w:t>ábra: Kiválasztott lejátszási listák és beállítások</w:t>
      </w:r>
    </w:p>
    <w:p w:rsidR="009D241F" w:rsidRPr="006C4FED" w:rsidRDefault="009D241F" w:rsidP="00A20D61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  <w:r w:rsidRPr="006C4FED">
        <w:rPr>
          <w:rFonts w:ascii="Times New Roman" w:hAnsi="Times New Roman" w:cs="Times New Roman"/>
          <w:sz w:val="24"/>
          <w:szCs w:val="20"/>
          <w:lang w:val="hu-HU"/>
        </w:rPr>
        <w:t>Amennyiben csak egy lejátszási listát adtunk meg és így szeretnénk lejátszási listát generálni hibaüzenetet kapunk és az oldal átirányít egy hibaüzenetet megjelenítő oldalra:</w:t>
      </w:r>
    </w:p>
    <w:p w:rsidR="009D241F" w:rsidRPr="009B6435" w:rsidRDefault="008B34BD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drawing>
          <wp:inline distT="0" distB="0" distL="0" distR="0">
            <wp:extent cx="5486400" cy="32004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1F" w:rsidRPr="001B524E" w:rsidRDefault="009D241F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1B524E">
        <w:rPr>
          <w:rFonts w:ascii="Times New Roman" w:hAnsi="Times New Roman" w:cs="Times New Roman"/>
          <w:i/>
          <w:sz w:val="24"/>
          <w:szCs w:val="24"/>
          <w:lang w:val="hu-HU"/>
        </w:rPr>
        <w:t>ábra: Túl kevés kiválasztott lejátszási lista</w:t>
      </w:r>
    </w:p>
    <w:p w:rsidR="009D241F" w:rsidRPr="006C4FED" w:rsidRDefault="000C3A0C" w:rsidP="00270C06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  <w:r w:rsidRPr="006C4FED">
        <w:rPr>
          <w:rFonts w:ascii="Times New Roman" w:hAnsi="Times New Roman" w:cs="Times New Roman"/>
          <w:sz w:val="24"/>
          <w:szCs w:val="20"/>
          <w:lang w:val="hu-HU"/>
        </w:rPr>
        <w:lastRenderedPageBreak/>
        <w:t>Amennyiben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a</w:t>
      </w:r>
      <w:r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kiválasztott lejátszási listák és </w:t>
      </w:r>
      <w:r w:rsidR="008C288D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a </w:t>
      </w:r>
      <w:r w:rsidRPr="006C4FED">
        <w:rPr>
          <w:rFonts w:ascii="Times New Roman" w:hAnsi="Times New Roman" w:cs="Times New Roman"/>
          <w:sz w:val="24"/>
          <w:szCs w:val="20"/>
          <w:lang w:val="hu-HU"/>
        </w:rPr>
        <w:t>megadott beállítások alapján az alkalmazás képes lejátszási listát generálni, akkor az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a </w:t>
      </w:r>
      <w:r w:rsidR="00103C34" w:rsidRPr="006C4FED">
        <w:rPr>
          <w:rFonts w:ascii="Times New Roman" w:hAnsi="Times New Roman" w:cs="Times New Roman"/>
          <w:sz w:val="24"/>
          <w:szCs w:val="20"/>
          <w:lang w:val="hu-HU"/>
        </w:rPr>
        <w:t>„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>MAIXIFY IT!</w:t>
      </w:r>
      <w:r w:rsidR="00103C34" w:rsidRPr="006C4FED">
        <w:rPr>
          <w:rFonts w:ascii="Times New Roman" w:hAnsi="Times New Roman" w:cs="Times New Roman"/>
          <w:sz w:val="24"/>
          <w:szCs w:val="20"/>
          <w:lang w:val="hu-HU"/>
        </w:rPr>
        <w:t>”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</w:t>
      </w:r>
      <w:proofErr w:type="gramStart"/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>gombra</w:t>
      </w:r>
      <w:proofErr w:type="gramEnd"/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</w:t>
      </w:r>
      <w:r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kattintva megjelenik 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a </w:t>
      </w:r>
      <w:proofErr w:type="spellStart"/>
      <w:r w:rsidR="00485200" w:rsidRPr="006C4FED">
        <w:rPr>
          <w:rFonts w:ascii="Times New Roman" w:hAnsi="Times New Roman" w:cs="Times New Roman"/>
          <w:i/>
          <w:sz w:val="24"/>
          <w:szCs w:val="20"/>
          <w:lang w:val="hu-HU"/>
        </w:rPr>
        <w:t>Maixified.cshtml</w:t>
      </w:r>
      <w:proofErr w:type="spellEnd"/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ol</w:t>
      </w:r>
      <w:r w:rsidR="00EF376F" w:rsidRPr="006C4FED">
        <w:rPr>
          <w:rFonts w:ascii="Times New Roman" w:hAnsi="Times New Roman" w:cs="Times New Roman"/>
          <w:sz w:val="24"/>
          <w:szCs w:val="20"/>
          <w:lang w:val="hu-HU"/>
        </w:rPr>
        <w:t>dalon</w:t>
      </w:r>
      <w:r w:rsidR="00F8015E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–</w:t>
      </w:r>
      <w:r w:rsidR="00270C06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</w:t>
      </w:r>
      <w:r w:rsidR="00D57F6C">
        <w:rPr>
          <w:rFonts w:ascii="Times New Roman" w:hAnsi="Times New Roman" w:cs="Times New Roman"/>
          <w:sz w:val="24"/>
          <w:szCs w:val="20"/>
          <w:lang w:val="hu-HU"/>
        </w:rPr>
        <w:t>ezt</w:t>
      </w:r>
      <w:r w:rsidR="00D707EC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az</w:t>
      </w:r>
      <w:r w:rsidR="00270C06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“OPEN THIS PLAYLIST IN SPOTIFY WEB PLAYER” gombra kattintva egy új fülön is megteki</w:t>
      </w:r>
      <w:r w:rsidR="006B0DE5" w:rsidRPr="006C4FED">
        <w:rPr>
          <w:rFonts w:ascii="Times New Roman" w:hAnsi="Times New Roman" w:cs="Times New Roman"/>
          <w:sz w:val="24"/>
          <w:szCs w:val="20"/>
          <w:lang w:val="hu-HU"/>
        </w:rPr>
        <w:t>nthetjük</w:t>
      </w:r>
      <w:r w:rsidR="00270C06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a Spotify web </w:t>
      </w:r>
      <w:proofErr w:type="spellStart"/>
      <w:r w:rsidR="00270C06" w:rsidRPr="006C4FED">
        <w:rPr>
          <w:rFonts w:ascii="Times New Roman" w:hAnsi="Times New Roman" w:cs="Times New Roman"/>
          <w:sz w:val="24"/>
          <w:szCs w:val="20"/>
          <w:lang w:val="hu-HU"/>
        </w:rPr>
        <w:t>playeren</w:t>
      </w:r>
      <w:proofErr w:type="spellEnd"/>
      <w:r w:rsidR="00270C06" w:rsidRPr="006C4FED">
        <w:rPr>
          <w:rFonts w:ascii="Times New Roman" w:hAnsi="Times New Roman" w:cs="Times New Roman"/>
          <w:sz w:val="24"/>
          <w:szCs w:val="20"/>
          <w:lang w:val="hu-HU"/>
        </w:rPr>
        <w:t>:</w:t>
      </w:r>
    </w:p>
    <w:p w:rsidR="00485200" w:rsidRPr="009B6435" w:rsidRDefault="008B34BD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drawing>
          <wp:inline distT="0" distB="0" distL="0" distR="0">
            <wp:extent cx="5470525" cy="3196590"/>
            <wp:effectExtent l="0" t="0" r="0" b="381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6C1" w:rsidRPr="00C45610" w:rsidRDefault="00485200" w:rsidP="00270C0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C45610">
        <w:rPr>
          <w:rFonts w:ascii="Times New Roman" w:hAnsi="Times New Roman" w:cs="Times New Roman"/>
          <w:i/>
          <w:sz w:val="24"/>
          <w:szCs w:val="24"/>
          <w:lang w:val="hu-HU"/>
        </w:rPr>
        <w:t xml:space="preserve">ábra: </w:t>
      </w:r>
      <w:proofErr w:type="spellStart"/>
      <w:r w:rsidRPr="00C45610">
        <w:rPr>
          <w:rFonts w:ascii="Times New Roman" w:hAnsi="Times New Roman" w:cs="Times New Roman"/>
          <w:i/>
          <w:sz w:val="24"/>
          <w:szCs w:val="24"/>
          <w:lang w:val="hu-HU"/>
        </w:rPr>
        <w:t>Maixified.cshtml</w:t>
      </w:r>
      <w:proofErr w:type="spellEnd"/>
      <w:r w:rsidRPr="00C45610">
        <w:rPr>
          <w:rFonts w:ascii="Times New Roman" w:hAnsi="Times New Roman" w:cs="Times New Roman"/>
          <w:i/>
          <w:sz w:val="24"/>
          <w:szCs w:val="24"/>
          <w:lang w:val="hu-HU"/>
        </w:rPr>
        <w:t xml:space="preserve"> a generált lejátszási listával</w:t>
      </w:r>
    </w:p>
    <w:p w:rsidR="000A46C1" w:rsidRPr="009B6435" w:rsidRDefault="002A3408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drawing>
          <wp:inline distT="0" distB="0" distL="0" distR="0">
            <wp:extent cx="5470525" cy="3122763"/>
            <wp:effectExtent l="0" t="0" r="0" b="190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9"/>
                    <a:stretch/>
                  </pic:blipFill>
                  <pic:spPr bwMode="auto">
                    <a:xfrm>
                      <a:off x="0" y="0"/>
                      <a:ext cx="5470525" cy="312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00" w:rsidRPr="00C45610" w:rsidRDefault="000A46C1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C45610">
        <w:rPr>
          <w:rFonts w:ascii="Times New Roman" w:hAnsi="Times New Roman" w:cs="Times New Roman"/>
          <w:i/>
          <w:sz w:val="24"/>
          <w:szCs w:val="24"/>
          <w:lang w:val="hu-HU"/>
        </w:rPr>
        <w:t>ábra: Lejátszási lista megnyitása a Spotify oldalon</w:t>
      </w:r>
    </w:p>
    <w:p w:rsidR="00097D5C" w:rsidRPr="009C6BCF" w:rsidRDefault="00097D5C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21" w:name="_Toc467875040"/>
      <w:r w:rsidRPr="009C6BCF">
        <w:rPr>
          <w:rFonts w:ascii="Times New Roman" w:hAnsi="Times New Roman" w:cs="Times New Roman"/>
          <w:sz w:val="28"/>
          <w:lang w:val="hu-HU"/>
        </w:rPr>
        <w:lastRenderedPageBreak/>
        <w:t>Azure Web Sites</w:t>
      </w:r>
      <w:bookmarkEnd w:id="21"/>
    </w:p>
    <w:p w:rsidR="00097D5C" w:rsidRPr="009C6BCF" w:rsidRDefault="0009538F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 xml:space="preserve">Az elkészített </w:t>
      </w:r>
      <w:r w:rsidRPr="009C6BCF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Pr="009C6BCF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Pr="009C6BCF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Pr="009C6BCF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Pr="009C6BCF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XIFY </w:t>
      </w:r>
      <w:r w:rsidRPr="009C6BCF">
        <w:rPr>
          <w:rFonts w:ascii="Times New Roman" w:hAnsi="Times New Roman" w:cs="Times New Roman"/>
          <w:sz w:val="24"/>
          <w:lang w:val="hu-HU"/>
        </w:rPr>
        <w:t>webalkalmazást az AZURE felhőbe telepítettük ki. A szerver megfelelő beállításai után az alkalmazás a következő címen érhető el:</w:t>
      </w:r>
    </w:p>
    <w:p w:rsidR="0009538F" w:rsidRPr="009C6BCF" w:rsidRDefault="00872315" w:rsidP="00A77DE4">
      <w:pPr>
        <w:ind w:firstLine="720"/>
        <w:jc w:val="both"/>
        <w:rPr>
          <w:rStyle w:val="Hiperhivatkozs"/>
          <w:rFonts w:ascii="Times New Roman" w:hAnsi="Times New Roman" w:cs="Times New Roman"/>
          <w:sz w:val="24"/>
          <w:lang w:val="hu-HU"/>
        </w:rPr>
      </w:pPr>
      <w:hyperlink r:id="rId37" w:history="1">
        <w:r w:rsidR="0009538F" w:rsidRPr="009C6BCF">
          <w:rPr>
            <w:rStyle w:val="Hiperhivatkozs"/>
            <w:rFonts w:ascii="Times New Roman" w:hAnsi="Times New Roman" w:cs="Times New Roman"/>
            <w:sz w:val="24"/>
            <w:lang w:val="hu-HU"/>
          </w:rPr>
          <w:t>http://maixify.azurewebsites.net</w:t>
        </w:r>
      </w:hyperlink>
    </w:p>
    <w:p w:rsidR="009A5AE0" w:rsidRPr="009C6BCF" w:rsidRDefault="009A5AE0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22" w:name="_Toc467875041"/>
      <w:r w:rsidRPr="009C6BCF">
        <w:rPr>
          <w:rFonts w:ascii="Times New Roman" w:hAnsi="Times New Roman" w:cs="Times New Roman"/>
          <w:sz w:val="28"/>
          <w:lang w:val="hu-HU"/>
        </w:rPr>
        <w:t>Security</w:t>
      </w:r>
      <w:bookmarkEnd w:id="22"/>
    </w:p>
    <w:p w:rsidR="009A5AE0" w:rsidRPr="009C6BCF" w:rsidRDefault="009A5AE0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 xml:space="preserve">Az alkalmazás használatához a felhasználónak azonosítania kell magát a Spotify rendszer felé. Az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autentikáció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 érvényes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OAuth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 hozzáférési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tokenek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 segítségével történik. Az azonosítási folyamat részletei megtalálhatóak a </w:t>
      </w:r>
      <w:r w:rsidRPr="009C6BCF">
        <w:rPr>
          <w:rFonts w:ascii="Times New Roman" w:hAnsi="Times New Roman" w:cs="Times New Roman"/>
          <w:i/>
          <w:sz w:val="24"/>
          <w:lang w:val="hu-HU"/>
        </w:rPr>
        <w:t>Spotify Web API fejezet Authorization Code azonosítási folyamat</w:t>
      </w:r>
      <w:r w:rsidRPr="009C6BCF">
        <w:rPr>
          <w:rFonts w:ascii="Times New Roman" w:hAnsi="Times New Roman" w:cs="Times New Roman"/>
          <w:sz w:val="24"/>
          <w:lang w:val="hu-HU"/>
        </w:rPr>
        <w:t xml:space="preserve"> alfejezetében. Továbbá, amikor az alkalmazás átirányítja a felhasználót az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autentikációt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 végző végpontra, a felhasználói adatok biztonságos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https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 kapcsolaton keresztül kerülnek továbbítás</w:t>
      </w:r>
      <w:r w:rsidR="00FE0391" w:rsidRPr="009C6BCF">
        <w:rPr>
          <w:rFonts w:ascii="Times New Roman" w:hAnsi="Times New Roman" w:cs="Times New Roman"/>
          <w:sz w:val="24"/>
          <w:lang w:val="hu-HU"/>
        </w:rPr>
        <w:t xml:space="preserve">ra. Az egyes lekérdezések </w:t>
      </w:r>
      <w:r w:rsidRPr="009C6BCF">
        <w:rPr>
          <w:rFonts w:ascii="Times New Roman" w:hAnsi="Times New Roman" w:cs="Times New Roman"/>
          <w:sz w:val="24"/>
          <w:lang w:val="hu-HU"/>
        </w:rPr>
        <w:t>fejléc</w:t>
      </w:r>
      <w:r w:rsidR="00FE0391" w:rsidRPr="009C6BCF">
        <w:rPr>
          <w:rFonts w:ascii="Times New Roman" w:hAnsi="Times New Roman" w:cs="Times New Roman"/>
          <w:sz w:val="24"/>
          <w:lang w:val="hu-HU"/>
        </w:rPr>
        <w:t>é</w:t>
      </w:r>
      <w:r w:rsidRPr="009C6BCF">
        <w:rPr>
          <w:rFonts w:ascii="Times New Roman" w:hAnsi="Times New Roman" w:cs="Times New Roman"/>
          <w:sz w:val="24"/>
          <w:lang w:val="hu-HU"/>
        </w:rPr>
        <w:t>ben szereplő bizalmas adatok kódolva kerülnek átadásra.</w:t>
      </w:r>
    </w:p>
    <w:p w:rsidR="009A5AE0" w:rsidRPr="009C6BCF" w:rsidRDefault="009A5AE0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23" w:name="_Toc467875042"/>
      <w:r w:rsidRPr="009C6BCF">
        <w:rPr>
          <w:rFonts w:ascii="Times New Roman" w:hAnsi="Times New Roman" w:cs="Times New Roman"/>
          <w:sz w:val="28"/>
          <w:lang w:val="hu-HU"/>
        </w:rPr>
        <w:t>GitHub</w:t>
      </w:r>
      <w:bookmarkEnd w:id="23"/>
    </w:p>
    <w:p w:rsidR="009A5AE0" w:rsidRPr="009C6BCF" w:rsidRDefault="009A5AE0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 xml:space="preserve">A fejlesztés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GitHub</w:t>
      </w:r>
      <w:proofErr w:type="spellEnd"/>
      <w:r w:rsidR="009957E3" w:rsidRPr="009C6BCF">
        <w:rPr>
          <w:rFonts w:ascii="Times New Roman" w:hAnsi="Times New Roman" w:cs="Times New Roman"/>
          <w:sz w:val="24"/>
          <w:lang w:val="hu-HU"/>
        </w:rPr>
        <w:t xml:space="preserve"> webes alapú </w:t>
      </w:r>
      <w:proofErr w:type="spellStart"/>
      <w:r w:rsidR="009957E3" w:rsidRPr="009C6BCF">
        <w:rPr>
          <w:rFonts w:ascii="Times New Roman" w:hAnsi="Times New Roman" w:cs="Times New Roman"/>
          <w:sz w:val="24"/>
          <w:lang w:val="hu-HU"/>
        </w:rPr>
        <w:t>repository</w:t>
      </w:r>
      <w:proofErr w:type="spellEnd"/>
      <w:r w:rsidR="009957E3" w:rsidRPr="009C6BCF">
        <w:rPr>
          <w:rFonts w:ascii="Times New Roman" w:hAnsi="Times New Roman" w:cs="Times New Roman"/>
          <w:sz w:val="24"/>
          <w:lang w:val="hu-HU"/>
        </w:rPr>
        <w:t xml:space="preserve"> segítségével történt. A fejlesztés alatt hasznosnak bizonyult a szolgáltatás verzió követésre szolgáló része. A </w:t>
      </w:r>
      <w:proofErr w:type="spellStart"/>
      <w:r w:rsidR="009957E3" w:rsidRPr="009C6BCF">
        <w:rPr>
          <w:rFonts w:ascii="Times New Roman" w:hAnsi="Times New Roman" w:cs="Times New Roman"/>
          <w:sz w:val="24"/>
          <w:lang w:val="hu-HU"/>
        </w:rPr>
        <w:t>GitHub</w:t>
      </w:r>
      <w:proofErr w:type="spellEnd"/>
      <w:r w:rsidR="009957E3" w:rsidRPr="009C6BCF">
        <w:rPr>
          <w:rFonts w:ascii="Times New Roman" w:hAnsi="Times New Roman" w:cs="Times New Roman"/>
          <w:sz w:val="24"/>
          <w:lang w:val="hu-HU"/>
        </w:rPr>
        <w:t xml:space="preserve"> </w:t>
      </w:r>
      <w:proofErr w:type="spellStart"/>
      <w:r w:rsidR="009957E3" w:rsidRPr="009C6BCF">
        <w:rPr>
          <w:rFonts w:ascii="Times New Roman" w:hAnsi="Times New Roman" w:cs="Times New Roman"/>
          <w:sz w:val="24"/>
          <w:lang w:val="hu-HU"/>
        </w:rPr>
        <w:t>repository</w:t>
      </w:r>
      <w:proofErr w:type="spellEnd"/>
      <w:r w:rsidR="009957E3" w:rsidRPr="009C6BCF">
        <w:rPr>
          <w:rFonts w:ascii="Times New Roman" w:hAnsi="Times New Roman" w:cs="Times New Roman"/>
          <w:sz w:val="24"/>
          <w:lang w:val="hu-HU"/>
        </w:rPr>
        <w:t xml:space="preserve"> a következő címen érhető el:</w:t>
      </w:r>
    </w:p>
    <w:p w:rsidR="009957E3" w:rsidRPr="009C6BCF" w:rsidRDefault="00872315" w:rsidP="002409C9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hyperlink r:id="rId38" w:history="1">
        <w:r w:rsidR="009957E3" w:rsidRPr="009C6BCF">
          <w:rPr>
            <w:rStyle w:val="Hiperhivatkozs"/>
            <w:rFonts w:ascii="Times New Roman" w:hAnsi="Times New Roman" w:cs="Times New Roman"/>
            <w:sz w:val="24"/>
            <w:lang w:val="hu-HU"/>
          </w:rPr>
          <w:t>https://github.com/gerawba/MaiXIFY</w:t>
        </w:r>
      </w:hyperlink>
    </w:p>
    <w:p w:rsidR="00673832" w:rsidRPr="009C6BCF" w:rsidRDefault="00673832" w:rsidP="00A20D61">
      <w:pPr>
        <w:pStyle w:val="Cmsor1"/>
        <w:jc w:val="both"/>
        <w:rPr>
          <w:rFonts w:ascii="Times New Roman" w:hAnsi="Times New Roman" w:cs="Times New Roman"/>
          <w:sz w:val="36"/>
          <w:lang w:val="hu-HU"/>
        </w:rPr>
      </w:pPr>
      <w:bookmarkStart w:id="24" w:name="_Toc467875043"/>
      <w:r w:rsidRPr="009C6BCF">
        <w:rPr>
          <w:rFonts w:ascii="Times New Roman" w:hAnsi="Times New Roman" w:cs="Times New Roman"/>
          <w:sz w:val="36"/>
          <w:lang w:val="hu-HU"/>
        </w:rPr>
        <w:t>Telepítési dokumentáció</w:t>
      </w:r>
      <w:bookmarkEnd w:id="24"/>
    </w:p>
    <w:p w:rsidR="00673832" w:rsidRPr="009C6BCF" w:rsidRDefault="0009538F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 xml:space="preserve">Az alkalmazás nem igényel telepítést. Az alkalmazás használatához internetkapcsolatra és egy korszerű böngészőre van szükség. Támogatott böngészők: Internet Explorer 10+,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Mozilla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Firefox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 24.0+,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Google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Chrome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,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Safari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 9, Opera 30+.</w:t>
      </w:r>
    </w:p>
    <w:p w:rsidR="0009538F" w:rsidRPr="009C6BCF" w:rsidRDefault="0009538F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 xml:space="preserve">Az alkalmazás használatához a </w:t>
      </w:r>
      <w:proofErr w:type="spellStart"/>
      <w:r w:rsidRPr="009C6BCF">
        <w:rPr>
          <w:rFonts w:ascii="Times New Roman" w:hAnsi="Times New Roman" w:cs="Times New Roman"/>
          <w:sz w:val="24"/>
          <w:lang w:val="hu-HU"/>
        </w:rPr>
        <w:t>JavaScript-nek</w:t>
      </w:r>
      <w:proofErr w:type="spellEnd"/>
      <w:r w:rsidRPr="009C6BCF">
        <w:rPr>
          <w:rFonts w:ascii="Times New Roman" w:hAnsi="Times New Roman" w:cs="Times New Roman"/>
          <w:sz w:val="24"/>
          <w:lang w:val="hu-HU"/>
        </w:rPr>
        <w:t xml:space="preserve"> telepítve és engedélyezve kell </w:t>
      </w:r>
      <w:r w:rsidR="00D0567D" w:rsidRPr="009C6BCF">
        <w:rPr>
          <w:rFonts w:ascii="Times New Roman" w:hAnsi="Times New Roman" w:cs="Times New Roman"/>
          <w:sz w:val="24"/>
          <w:lang w:val="hu-HU"/>
        </w:rPr>
        <w:t>l</w:t>
      </w:r>
      <w:r w:rsidRPr="009C6BCF">
        <w:rPr>
          <w:rFonts w:ascii="Times New Roman" w:hAnsi="Times New Roman" w:cs="Times New Roman"/>
          <w:sz w:val="24"/>
          <w:lang w:val="hu-HU"/>
        </w:rPr>
        <w:t>ennie (azon böngészők esetén, amelyeknél ezt külön meg kell tenni).</w:t>
      </w:r>
    </w:p>
    <w:p w:rsidR="00743A09" w:rsidRPr="009C6BCF" w:rsidRDefault="00743A09" w:rsidP="00A20D61">
      <w:pPr>
        <w:pStyle w:val="Cmsor1"/>
        <w:jc w:val="both"/>
        <w:rPr>
          <w:rFonts w:ascii="Times New Roman" w:hAnsi="Times New Roman" w:cs="Times New Roman"/>
          <w:sz w:val="36"/>
          <w:lang w:val="hu-HU"/>
        </w:rPr>
      </w:pPr>
      <w:bookmarkStart w:id="25" w:name="_Toc467875044"/>
      <w:r w:rsidRPr="009C6BCF">
        <w:rPr>
          <w:rFonts w:ascii="Times New Roman" w:hAnsi="Times New Roman" w:cs="Times New Roman"/>
          <w:sz w:val="36"/>
          <w:lang w:val="hu-HU"/>
        </w:rPr>
        <w:t>Továbbfejlesztési lehetőségek</w:t>
      </w:r>
      <w:bookmarkEnd w:id="25"/>
    </w:p>
    <w:p w:rsidR="00743A09" w:rsidRPr="009C6BCF" w:rsidRDefault="00ED72BF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>Az alkalmazás többféle módon is továbbfejleszthető</w:t>
      </w:r>
    </w:p>
    <w:p w:rsidR="00ED72BF" w:rsidRPr="009C6BCF" w:rsidRDefault="00ED72BF" w:rsidP="00A20D61">
      <w:pPr>
        <w:pStyle w:val="Listaszerbekezds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>GUI továbbfejlesztése (mobil eszközökön szebb megjelenítés)</w:t>
      </w:r>
    </w:p>
    <w:p w:rsidR="00ED72BF" w:rsidRPr="009C6BCF" w:rsidRDefault="005D1E96" w:rsidP="00A20D61">
      <w:pPr>
        <w:pStyle w:val="Listaszerbekezds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>frontend</w:t>
      </w:r>
      <w:r w:rsidR="00ED72BF" w:rsidRPr="009C6BCF">
        <w:rPr>
          <w:rFonts w:ascii="Times New Roman" w:hAnsi="Times New Roman" w:cs="Times New Roman"/>
          <w:sz w:val="24"/>
          <w:lang w:val="hu-HU"/>
        </w:rPr>
        <w:t xml:space="preserve"> átalakítása (</w:t>
      </w:r>
      <w:proofErr w:type="spellStart"/>
      <w:r w:rsidR="00ED72BF" w:rsidRPr="009C6BCF">
        <w:rPr>
          <w:rFonts w:ascii="Times New Roman" w:hAnsi="Times New Roman" w:cs="Times New Roman"/>
          <w:sz w:val="24"/>
          <w:lang w:val="hu-HU"/>
        </w:rPr>
        <w:t>template-k</w:t>
      </w:r>
      <w:proofErr w:type="spellEnd"/>
      <w:r w:rsidR="00ED72BF" w:rsidRPr="009C6BCF">
        <w:rPr>
          <w:rFonts w:ascii="Times New Roman" w:hAnsi="Times New Roman" w:cs="Times New Roman"/>
          <w:sz w:val="24"/>
          <w:lang w:val="hu-HU"/>
        </w:rPr>
        <w:t xml:space="preserve"> bevezetése és használata az egyes nézetekben)</w:t>
      </w:r>
    </w:p>
    <w:p w:rsidR="00743A09" w:rsidRPr="00423F6F" w:rsidRDefault="000564B0" w:rsidP="007565E9">
      <w:pPr>
        <w:pStyle w:val="Listaszerbekezds"/>
        <w:numPr>
          <w:ilvl w:val="0"/>
          <w:numId w:val="28"/>
        </w:numPr>
        <w:jc w:val="both"/>
        <w:rPr>
          <w:rFonts w:ascii="Times New Roman" w:hAnsi="Times New Roman" w:cs="Times New Roman"/>
          <w:lang w:val="hu-HU"/>
        </w:rPr>
      </w:pPr>
      <w:r w:rsidRPr="00423F6F">
        <w:rPr>
          <w:rFonts w:ascii="Times New Roman" w:hAnsi="Times New Roman" w:cs="Times New Roman"/>
          <w:sz w:val="24"/>
          <w:lang w:val="hu-HU"/>
        </w:rPr>
        <w:t>l</w:t>
      </w:r>
      <w:r w:rsidR="00ED72BF" w:rsidRPr="00423F6F">
        <w:rPr>
          <w:rFonts w:ascii="Times New Roman" w:hAnsi="Times New Roman" w:cs="Times New Roman"/>
          <w:sz w:val="24"/>
          <w:lang w:val="hu-HU"/>
        </w:rPr>
        <w:t>ejátszási listát generáló algoritmus továbbfejlesztése (több szempont figyelembevétele a lista generálásánál, kifinomultabb algoritmus)</w:t>
      </w:r>
    </w:p>
    <w:sectPr w:rsidR="00743A09" w:rsidRPr="00423F6F" w:rsidSect="000953F0">
      <w:headerReference w:type="default" r:id="rId39"/>
      <w:footerReference w:type="default" r:id="rId40"/>
      <w:pgSz w:w="12240" w:h="15840"/>
      <w:pgMar w:top="1729" w:right="1797" w:bottom="1440" w:left="179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2315" w:rsidRDefault="00872315" w:rsidP="00C6554A">
      <w:pPr>
        <w:spacing w:before="0" w:after="0" w:line="240" w:lineRule="auto"/>
      </w:pPr>
      <w:r>
        <w:separator/>
      </w:r>
    </w:p>
  </w:endnote>
  <w:endnote w:type="continuationSeparator" w:id="0">
    <w:p w:rsidR="00872315" w:rsidRDefault="0087231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28138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:rsidR="008C3C8B" w:rsidRPr="000F0F84" w:rsidRDefault="008C3C8B">
        <w:pPr>
          <w:pStyle w:val="llb"/>
          <w:jc w:val="center"/>
          <w:rPr>
            <w:rFonts w:ascii="Times New Roman" w:hAnsi="Times New Roman" w:cs="Times New Roman"/>
            <w:sz w:val="24"/>
          </w:rPr>
        </w:pPr>
        <w:r w:rsidRPr="000F0F84">
          <w:rPr>
            <w:rFonts w:ascii="Times New Roman" w:hAnsi="Times New Roman" w:cs="Times New Roman"/>
            <w:sz w:val="24"/>
          </w:rPr>
          <w:fldChar w:fldCharType="begin"/>
        </w:r>
        <w:r w:rsidRPr="000F0F84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0F0F84">
          <w:rPr>
            <w:rFonts w:ascii="Times New Roman" w:hAnsi="Times New Roman" w:cs="Times New Roman"/>
            <w:sz w:val="24"/>
          </w:rPr>
          <w:fldChar w:fldCharType="separate"/>
        </w:r>
        <w:r w:rsidR="00E86144">
          <w:rPr>
            <w:rFonts w:ascii="Times New Roman" w:hAnsi="Times New Roman" w:cs="Times New Roman"/>
            <w:noProof/>
            <w:sz w:val="24"/>
          </w:rPr>
          <w:t>6</w:t>
        </w:r>
        <w:r w:rsidRPr="000F0F84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8C3C8B" w:rsidRDefault="008C3C8B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2315" w:rsidRDefault="00872315" w:rsidP="00C6554A">
      <w:pPr>
        <w:spacing w:before="0" w:after="0" w:line="240" w:lineRule="auto"/>
      </w:pPr>
      <w:r>
        <w:separator/>
      </w:r>
    </w:p>
  </w:footnote>
  <w:footnote w:type="continuationSeparator" w:id="0">
    <w:p w:rsidR="00872315" w:rsidRDefault="00872315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3C8B" w:rsidRDefault="008C3C8B">
    <w:pPr>
      <w:pStyle w:val="lfej"/>
    </w:pPr>
    <w:r w:rsidRPr="00D62734">
      <w:rPr>
        <w:sz w:val="4"/>
      </w:rPr>
      <w:ptab w:relativeTo="margin" w:alignment="center" w:leader="none"/>
    </w:r>
    <w:r w:rsidRPr="00D62734">
      <w:rPr>
        <w:rFonts w:ascii="Verdana" w:eastAsia="Verdana" w:hAnsi="Verdana" w:cs="Verdana"/>
        <w:szCs w:val="40"/>
      </w:rPr>
      <w:t>M</w:t>
    </w:r>
    <w:r w:rsidRPr="00D62734">
      <w:rPr>
        <w:rFonts w:ascii="Verdana" w:eastAsia="Verdana" w:hAnsi="Verdana" w:cs="Verdana"/>
        <w:szCs w:val="40"/>
        <w:vertAlign w:val="superscript"/>
      </w:rPr>
      <w:t>A</w:t>
    </w:r>
    <w:r w:rsidRPr="00D62734">
      <w:rPr>
        <w:rFonts w:ascii="Verdana" w:eastAsia="Verdana" w:hAnsi="Verdana" w:cs="Verdana"/>
        <w:szCs w:val="40"/>
      </w:rPr>
      <w:t>/</w:t>
    </w:r>
    <w:r w:rsidRPr="00D62734">
      <w:rPr>
        <w:rFonts w:ascii="Verdana" w:eastAsia="Verdana" w:hAnsi="Verdana" w:cs="Verdana"/>
        <w:szCs w:val="40"/>
        <w:vertAlign w:val="subscript"/>
      </w:rPr>
      <w:t>I</w:t>
    </w:r>
    <w:r w:rsidRPr="00D62734">
      <w:rPr>
        <w:rFonts w:ascii="Verdana" w:eastAsia="Verdana" w:hAnsi="Verdana" w:cs="Verdana"/>
        <w:szCs w:val="40"/>
      </w:rPr>
      <w:t>XIFY</w:t>
    </w:r>
    <w:r>
      <w:rPr>
        <w:rFonts w:ascii="Verdana" w:eastAsia="Verdana" w:hAnsi="Verdana" w:cs="Verdana"/>
        <w:szCs w:val="40"/>
      </w:rPr>
      <w:t xml:space="preserve"> </w:t>
    </w:r>
    <w:r w:rsidRPr="00D62734">
      <w:rPr>
        <w:rFonts w:ascii="Verdana" w:eastAsia="Verdana" w:hAnsi="Verdana" w:cs="Verdana"/>
        <w:szCs w:val="40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8CA5C83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E465346"/>
    <w:multiLevelType w:val="hybridMultilevel"/>
    <w:tmpl w:val="65D07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684400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C71896"/>
    <w:multiLevelType w:val="hybridMultilevel"/>
    <w:tmpl w:val="E4FAF786"/>
    <w:lvl w:ilvl="0" w:tplc="20862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7F51C9"/>
    <w:multiLevelType w:val="hybridMultilevel"/>
    <w:tmpl w:val="9B824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D820C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F525E"/>
    <w:multiLevelType w:val="hybridMultilevel"/>
    <w:tmpl w:val="3926CC50"/>
    <w:lvl w:ilvl="0" w:tplc="20862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BD6EF5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583AB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F70A4"/>
    <w:multiLevelType w:val="hybridMultilevel"/>
    <w:tmpl w:val="302EDC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2333DA"/>
    <w:multiLevelType w:val="hybridMultilevel"/>
    <w:tmpl w:val="C532AA28"/>
    <w:lvl w:ilvl="0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85116F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22327"/>
    <w:multiLevelType w:val="hybridMultilevel"/>
    <w:tmpl w:val="C1D23C44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BE5309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C1453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D2503B"/>
    <w:multiLevelType w:val="hybridMultilevel"/>
    <w:tmpl w:val="1FBE3E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B5DBB"/>
    <w:multiLevelType w:val="hybridMultilevel"/>
    <w:tmpl w:val="94B0C4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4C3FD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4D48A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6279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9C2EAD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8C6B03"/>
    <w:multiLevelType w:val="multilevel"/>
    <w:tmpl w:val="2E1C4B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5" w15:restartNumberingAfterBreak="0">
    <w:nsid w:val="78E706C0"/>
    <w:multiLevelType w:val="hybridMultilevel"/>
    <w:tmpl w:val="ADAE86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361D7"/>
    <w:multiLevelType w:val="multilevel"/>
    <w:tmpl w:val="8BF830B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7" w15:restartNumberingAfterBreak="0">
    <w:nsid w:val="7B941DF9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2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6"/>
  </w:num>
  <w:num w:numId="17">
    <w:abstractNumId w:val="34"/>
  </w:num>
  <w:num w:numId="18">
    <w:abstractNumId w:val="16"/>
  </w:num>
  <w:num w:numId="19">
    <w:abstractNumId w:val="26"/>
  </w:num>
  <w:num w:numId="20">
    <w:abstractNumId w:val="13"/>
  </w:num>
  <w:num w:numId="21">
    <w:abstractNumId w:val="28"/>
  </w:num>
  <w:num w:numId="22">
    <w:abstractNumId w:val="15"/>
  </w:num>
  <w:num w:numId="23">
    <w:abstractNumId w:val="18"/>
  </w:num>
  <w:num w:numId="24">
    <w:abstractNumId w:val="32"/>
  </w:num>
  <w:num w:numId="25">
    <w:abstractNumId w:val="21"/>
  </w:num>
  <w:num w:numId="26">
    <w:abstractNumId w:val="31"/>
  </w:num>
  <w:num w:numId="27">
    <w:abstractNumId w:val="35"/>
  </w:num>
  <w:num w:numId="28">
    <w:abstractNumId w:val="29"/>
  </w:num>
  <w:num w:numId="29">
    <w:abstractNumId w:val="23"/>
  </w:num>
  <w:num w:numId="30">
    <w:abstractNumId w:val="25"/>
  </w:num>
  <w:num w:numId="31">
    <w:abstractNumId w:val="17"/>
  </w:num>
  <w:num w:numId="32">
    <w:abstractNumId w:val="27"/>
  </w:num>
  <w:num w:numId="33">
    <w:abstractNumId w:val="19"/>
  </w:num>
  <w:num w:numId="34">
    <w:abstractNumId w:val="24"/>
  </w:num>
  <w:num w:numId="35">
    <w:abstractNumId w:val="37"/>
  </w:num>
  <w:num w:numId="36">
    <w:abstractNumId w:val="20"/>
  </w:num>
  <w:num w:numId="37">
    <w:abstractNumId w:val="33"/>
  </w:num>
  <w:num w:numId="38">
    <w:abstractNumId w:val="30"/>
  </w:num>
  <w:num w:numId="39">
    <w:abstractNumId w:val="11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293"/>
    <w:rsid w:val="00002040"/>
    <w:rsid w:val="00004F21"/>
    <w:rsid w:val="00011392"/>
    <w:rsid w:val="000115AC"/>
    <w:rsid w:val="00022B67"/>
    <w:rsid w:val="00024696"/>
    <w:rsid w:val="0002643A"/>
    <w:rsid w:val="00040BDA"/>
    <w:rsid w:val="00047291"/>
    <w:rsid w:val="000562AC"/>
    <w:rsid w:val="000564B0"/>
    <w:rsid w:val="00080588"/>
    <w:rsid w:val="00080D68"/>
    <w:rsid w:val="0009538F"/>
    <w:rsid w:val="000953F0"/>
    <w:rsid w:val="00095CB0"/>
    <w:rsid w:val="00097D5C"/>
    <w:rsid w:val="000A1AFD"/>
    <w:rsid w:val="000A3202"/>
    <w:rsid w:val="000A412D"/>
    <w:rsid w:val="000A46C1"/>
    <w:rsid w:val="000A4E64"/>
    <w:rsid w:val="000B0187"/>
    <w:rsid w:val="000B0283"/>
    <w:rsid w:val="000B3466"/>
    <w:rsid w:val="000C384C"/>
    <w:rsid w:val="000C3A0C"/>
    <w:rsid w:val="000C3C98"/>
    <w:rsid w:val="000D7A71"/>
    <w:rsid w:val="000E2107"/>
    <w:rsid w:val="000E7027"/>
    <w:rsid w:val="000F0F84"/>
    <w:rsid w:val="000F152E"/>
    <w:rsid w:val="001024E6"/>
    <w:rsid w:val="00103A73"/>
    <w:rsid w:val="00103C34"/>
    <w:rsid w:val="001058F1"/>
    <w:rsid w:val="001060A0"/>
    <w:rsid w:val="0012134C"/>
    <w:rsid w:val="0012431B"/>
    <w:rsid w:val="001425F8"/>
    <w:rsid w:val="00142C31"/>
    <w:rsid w:val="00145C0C"/>
    <w:rsid w:val="001477D0"/>
    <w:rsid w:val="001512E5"/>
    <w:rsid w:val="00166580"/>
    <w:rsid w:val="0019696F"/>
    <w:rsid w:val="001B524E"/>
    <w:rsid w:val="001C1936"/>
    <w:rsid w:val="001C6A26"/>
    <w:rsid w:val="001C6CE6"/>
    <w:rsid w:val="001D1401"/>
    <w:rsid w:val="001D1EF7"/>
    <w:rsid w:val="001D2B2D"/>
    <w:rsid w:val="001E6654"/>
    <w:rsid w:val="001E7C49"/>
    <w:rsid w:val="00210F81"/>
    <w:rsid w:val="00222B7D"/>
    <w:rsid w:val="002409C9"/>
    <w:rsid w:val="00241B94"/>
    <w:rsid w:val="00241EEC"/>
    <w:rsid w:val="002505B6"/>
    <w:rsid w:val="002534E8"/>
    <w:rsid w:val="002554CD"/>
    <w:rsid w:val="002621BE"/>
    <w:rsid w:val="00265293"/>
    <w:rsid w:val="00270C06"/>
    <w:rsid w:val="00271AE4"/>
    <w:rsid w:val="00293B83"/>
    <w:rsid w:val="00294A76"/>
    <w:rsid w:val="0029788B"/>
    <w:rsid w:val="002A0FE0"/>
    <w:rsid w:val="002A3408"/>
    <w:rsid w:val="002B4294"/>
    <w:rsid w:val="002B69B9"/>
    <w:rsid w:val="002C00B2"/>
    <w:rsid w:val="002D3307"/>
    <w:rsid w:val="002D3AC6"/>
    <w:rsid w:val="002F0F65"/>
    <w:rsid w:val="002F4DB5"/>
    <w:rsid w:val="00300A88"/>
    <w:rsid w:val="00303F10"/>
    <w:rsid w:val="00323A75"/>
    <w:rsid w:val="00331A2C"/>
    <w:rsid w:val="00333D0D"/>
    <w:rsid w:val="00334F4C"/>
    <w:rsid w:val="00337DD6"/>
    <w:rsid w:val="003436F8"/>
    <w:rsid w:val="003474D1"/>
    <w:rsid w:val="0035270B"/>
    <w:rsid w:val="00354380"/>
    <w:rsid w:val="003578BD"/>
    <w:rsid w:val="00367CC1"/>
    <w:rsid w:val="00373810"/>
    <w:rsid w:val="00381D8A"/>
    <w:rsid w:val="003845E7"/>
    <w:rsid w:val="00384737"/>
    <w:rsid w:val="003949B8"/>
    <w:rsid w:val="00394AF6"/>
    <w:rsid w:val="00394E8F"/>
    <w:rsid w:val="00397937"/>
    <w:rsid w:val="003A4EDC"/>
    <w:rsid w:val="003A6FD4"/>
    <w:rsid w:val="003A7D20"/>
    <w:rsid w:val="003B496B"/>
    <w:rsid w:val="003C6998"/>
    <w:rsid w:val="003D0E20"/>
    <w:rsid w:val="003D2AF9"/>
    <w:rsid w:val="003D38B7"/>
    <w:rsid w:val="003D479D"/>
    <w:rsid w:val="003D5B22"/>
    <w:rsid w:val="003E2560"/>
    <w:rsid w:val="003F02AC"/>
    <w:rsid w:val="003F0D61"/>
    <w:rsid w:val="004055C4"/>
    <w:rsid w:val="00407498"/>
    <w:rsid w:val="00415367"/>
    <w:rsid w:val="00423F6F"/>
    <w:rsid w:val="004261F1"/>
    <w:rsid w:val="0045213D"/>
    <w:rsid w:val="00453C9E"/>
    <w:rsid w:val="00456DB3"/>
    <w:rsid w:val="004570B4"/>
    <w:rsid w:val="00462B0F"/>
    <w:rsid w:val="0047585F"/>
    <w:rsid w:val="0048021F"/>
    <w:rsid w:val="00485200"/>
    <w:rsid w:val="004A0DE1"/>
    <w:rsid w:val="004B02DC"/>
    <w:rsid w:val="004B33DE"/>
    <w:rsid w:val="004B4E84"/>
    <w:rsid w:val="004B595C"/>
    <w:rsid w:val="004B72E8"/>
    <w:rsid w:val="004C049F"/>
    <w:rsid w:val="004C0902"/>
    <w:rsid w:val="004C147C"/>
    <w:rsid w:val="004C5A9F"/>
    <w:rsid w:val="004D1B81"/>
    <w:rsid w:val="004E4A36"/>
    <w:rsid w:val="004E512F"/>
    <w:rsid w:val="004E5260"/>
    <w:rsid w:val="004F074F"/>
    <w:rsid w:val="004F7C00"/>
    <w:rsid w:val="005000E2"/>
    <w:rsid w:val="005036CE"/>
    <w:rsid w:val="00507966"/>
    <w:rsid w:val="0051188A"/>
    <w:rsid w:val="00521A75"/>
    <w:rsid w:val="00527BCC"/>
    <w:rsid w:val="00537FD2"/>
    <w:rsid w:val="005569EF"/>
    <w:rsid w:val="00560C3F"/>
    <w:rsid w:val="00563B12"/>
    <w:rsid w:val="00572ADD"/>
    <w:rsid w:val="005734E0"/>
    <w:rsid w:val="00574FE0"/>
    <w:rsid w:val="00590B0E"/>
    <w:rsid w:val="00590C65"/>
    <w:rsid w:val="005979C6"/>
    <w:rsid w:val="005A4499"/>
    <w:rsid w:val="005A53A5"/>
    <w:rsid w:val="005B7A36"/>
    <w:rsid w:val="005D1E96"/>
    <w:rsid w:val="005E2E8D"/>
    <w:rsid w:val="00601D1D"/>
    <w:rsid w:val="00625240"/>
    <w:rsid w:val="00635B74"/>
    <w:rsid w:val="0064549A"/>
    <w:rsid w:val="006600DB"/>
    <w:rsid w:val="00673832"/>
    <w:rsid w:val="00685110"/>
    <w:rsid w:val="006855CD"/>
    <w:rsid w:val="006A3CE7"/>
    <w:rsid w:val="006A62E7"/>
    <w:rsid w:val="006B0DE5"/>
    <w:rsid w:val="006B107D"/>
    <w:rsid w:val="006B34E4"/>
    <w:rsid w:val="006B4FD1"/>
    <w:rsid w:val="006C1EF4"/>
    <w:rsid w:val="006C3075"/>
    <w:rsid w:val="006C3FE9"/>
    <w:rsid w:val="006C4FED"/>
    <w:rsid w:val="006C7C98"/>
    <w:rsid w:val="006E1953"/>
    <w:rsid w:val="006E208F"/>
    <w:rsid w:val="006E45D8"/>
    <w:rsid w:val="006F0512"/>
    <w:rsid w:val="006F05D9"/>
    <w:rsid w:val="006F4475"/>
    <w:rsid w:val="006F739B"/>
    <w:rsid w:val="00706A15"/>
    <w:rsid w:val="00716252"/>
    <w:rsid w:val="00721097"/>
    <w:rsid w:val="0073201B"/>
    <w:rsid w:val="007340F3"/>
    <w:rsid w:val="0073676F"/>
    <w:rsid w:val="007409AE"/>
    <w:rsid w:val="00742F01"/>
    <w:rsid w:val="00743A09"/>
    <w:rsid w:val="0074625B"/>
    <w:rsid w:val="00751212"/>
    <w:rsid w:val="00751C59"/>
    <w:rsid w:val="00762511"/>
    <w:rsid w:val="0076420B"/>
    <w:rsid w:val="00766600"/>
    <w:rsid w:val="00771BA0"/>
    <w:rsid w:val="00773ECB"/>
    <w:rsid w:val="00774CFE"/>
    <w:rsid w:val="007803CE"/>
    <w:rsid w:val="007944BC"/>
    <w:rsid w:val="007A41BD"/>
    <w:rsid w:val="007B1120"/>
    <w:rsid w:val="007B1AE9"/>
    <w:rsid w:val="007C479F"/>
    <w:rsid w:val="007D03CB"/>
    <w:rsid w:val="007D263F"/>
    <w:rsid w:val="007D4575"/>
    <w:rsid w:val="007D6324"/>
    <w:rsid w:val="007F1B65"/>
    <w:rsid w:val="00803785"/>
    <w:rsid w:val="00811CEB"/>
    <w:rsid w:val="00815945"/>
    <w:rsid w:val="00825F2F"/>
    <w:rsid w:val="00833929"/>
    <w:rsid w:val="00836A47"/>
    <w:rsid w:val="00841AF3"/>
    <w:rsid w:val="0084209F"/>
    <w:rsid w:val="008469AC"/>
    <w:rsid w:val="008509F4"/>
    <w:rsid w:val="00854375"/>
    <w:rsid w:val="0086000E"/>
    <w:rsid w:val="00860279"/>
    <w:rsid w:val="0087059D"/>
    <w:rsid w:val="00872315"/>
    <w:rsid w:val="00875E70"/>
    <w:rsid w:val="008827A1"/>
    <w:rsid w:val="00887396"/>
    <w:rsid w:val="00895001"/>
    <w:rsid w:val="00895CF0"/>
    <w:rsid w:val="00897B29"/>
    <w:rsid w:val="008A6061"/>
    <w:rsid w:val="008B34BD"/>
    <w:rsid w:val="008C1230"/>
    <w:rsid w:val="008C288D"/>
    <w:rsid w:val="008C3C8B"/>
    <w:rsid w:val="008C6B0D"/>
    <w:rsid w:val="008D5E3F"/>
    <w:rsid w:val="008F3994"/>
    <w:rsid w:val="00903559"/>
    <w:rsid w:val="0090650A"/>
    <w:rsid w:val="00914E4A"/>
    <w:rsid w:val="00937DB1"/>
    <w:rsid w:val="00960608"/>
    <w:rsid w:val="00961B60"/>
    <w:rsid w:val="00964AAC"/>
    <w:rsid w:val="00965D2A"/>
    <w:rsid w:val="00970ABE"/>
    <w:rsid w:val="00983505"/>
    <w:rsid w:val="00986D41"/>
    <w:rsid w:val="009957E3"/>
    <w:rsid w:val="00995F68"/>
    <w:rsid w:val="0099764E"/>
    <w:rsid w:val="009A2B9A"/>
    <w:rsid w:val="009A5AE0"/>
    <w:rsid w:val="009B423B"/>
    <w:rsid w:val="009B551B"/>
    <w:rsid w:val="009B61F5"/>
    <w:rsid w:val="009B6435"/>
    <w:rsid w:val="009B695B"/>
    <w:rsid w:val="009C2D5B"/>
    <w:rsid w:val="009C6BCF"/>
    <w:rsid w:val="009D22AC"/>
    <w:rsid w:val="009D241F"/>
    <w:rsid w:val="009D3984"/>
    <w:rsid w:val="009D7095"/>
    <w:rsid w:val="009E02C4"/>
    <w:rsid w:val="009E66CD"/>
    <w:rsid w:val="009F35DB"/>
    <w:rsid w:val="00A01840"/>
    <w:rsid w:val="00A03E9D"/>
    <w:rsid w:val="00A056E1"/>
    <w:rsid w:val="00A107C0"/>
    <w:rsid w:val="00A1456F"/>
    <w:rsid w:val="00A20D61"/>
    <w:rsid w:val="00A249E9"/>
    <w:rsid w:val="00A336B9"/>
    <w:rsid w:val="00A42BEE"/>
    <w:rsid w:val="00A446A5"/>
    <w:rsid w:val="00A568E4"/>
    <w:rsid w:val="00A64644"/>
    <w:rsid w:val="00A70E31"/>
    <w:rsid w:val="00A77DE4"/>
    <w:rsid w:val="00A828AC"/>
    <w:rsid w:val="00A85ABE"/>
    <w:rsid w:val="00AA0906"/>
    <w:rsid w:val="00AA324A"/>
    <w:rsid w:val="00AD612A"/>
    <w:rsid w:val="00AD7ECB"/>
    <w:rsid w:val="00AE178E"/>
    <w:rsid w:val="00AE34E2"/>
    <w:rsid w:val="00AE4D65"/>
    <w:rsid w:val="00AF2678"/>
    <w:rsid w:val="00AF2D4B"/>
    <w:rsid w:val="00AF6BF6"/>
    <w:rsid w:val="00B03B32"/>
    <w:rsid w:val="00B12D71"/>
    <w:rsid w:val="00B154B4"/>
    <w:rsid w:val="00B26C07"/>
    <w:rsid w:val="00B30AAA"/>
    <w:rsid w:val="00B3263C"/>
    <w:rsid w:val="00B37340"/>
    <w:rsid w:val="00B537EE"/>
    <w:rsid w:val="00B61A12"/>
    <w:rsid w:val="00B64230"/>
    <w:rsid w:val="00BA2E35"/>
    <w:rsid w:val="00BA37B0"/>
    <w:rsid w:val="00BB2A5C"/>
    <w:rsid w:val="00BC128E"/>
    <w:rsid w:val="00BD6414"/>
    <w:rsid w:val="00BD76E2"/>
    <w:rsid w:val="00BE0396"/>
    <w:rsid w:val="00BF14A3"/>
    <w:rsid w:val="00BF6FDE"/>
    <w:rsid w:val="00C00627"/>
    <w:rsid w:val="00C44050"/>
    <w:rsid w:val="00C45610"/>
    <w:rsid w:val="00C4620D"/>
    <w:rsid w:val="00C6554A"/>
    <w:rsid w:val="00C65590"/>
    <w:rsid w:val="00C71E6B"/>
    <w:rsid w:val="00C87033"/>
    <w:rsid w:val="00C9219D"/>
    <w:rsid w:val="00C926AD"/>
    <w:rsid w:val="00CA1570"/>
    <w:rsid w:val="00CB0E07"/>
    <w:rsid w:val="00CB280E"/>
    <w:rsid w:val="00CB53EF"/>
    <w:rsid w:val="00CC69D8"/>
    <w:rsid w:val="00CD022B"/>
    <w:rsid w:val="00CD2DB6"/>
    <w:rsid w:val="00CE61EA"/>
    <w:rsid w:val="00CE6845"/>
    <w:rsid w:val="00CF2AA6"/>
    <w:rsid w:val="00CF4290"/>
    <w:rsid w:val="00CF6C2E"/>
    <w:rsid w:val="00D0330E"/>
    <w:rsid w:val="00D0567D"/>
    <w:rsid w:val="00D2157A"/>
    <w:rsid w:val="00D21C53"/>
    <w:rsid w:val="00D35FFE"/>
    <w:rsid w:val="00D42BEF"/>
    <w:rsid w:val="00D477E4"/>
    <w:rsid w:val="00D51141"/>
    <w:rsid w:val="00D57F6C"/>
    <w:rsid w:val="00D62734"/>
    <w:rsid w:val="00D707EC"/>
    <w:rsid w:val="00D77883"/>
    <w:rsid w:val="00D87437"/>
    <w:rsid w:val="00D96459"/>
    <w:rsid w:val="00DA06BA"/>
    <w:rsid w:val="00DA26AE"/>
    <w:rsid w:val="00DB2CFE"/>
    <w:rsid w:val="00DC4C17"/>
    <w:rsid w:val="00DD04F6"/>
    <w:rsid w:val="00DD192C"/>
    <w:rsid w:val="00DF0615"/>
    <w:rsid w:val="00DF21A7"/>
    <w:rsid w:val="00DF21E7"/>
    <w:rsid w:val="00DF4C15"/>
    <w:rsid w:val="00E04EA3"/>
    <w:rsid w:val="00E1694D"/>
    <w:rsid w:val="00E219F5"/>
    <w:rsid w:val="00E23053"/>
    <w:rsid w:val="00E610A1"/>
    <w:rsid w:val="00E62C42"/>
    <w:rsid w:val="00E62F0C"/>
    <w:rsid w:val="00E652D7"/>
    <w:rsid w:val="00E76B0F"/>
    <w:rsid w:val="00E841FF"/>
    <w:rsid w:val="00E86144"/>
    <w:rsid w:val="00E86D70"/>
    <w:rsid w:val="00E87595"/>
    <w:rsid w:val="00E93C54"/>
    <w:rsid w:val="00E94877"/>
    <w:rsid w:val="00E95B55"/>
    <w:rsid w:val="00ED3067"/>
    <w:rsid w:val="00ED4B7A"/>
    <w:rsid w:val="00ED60DE"/>
    <w:rsid w:val="00ED72BF"/>
    <w:rsid w:val="00ED7C44"/>
    <w:rsid w:val="00EE593D"/>
    <w:rsid w:val="00EF376F"/>
    <w:rsid w:val="00F01802"/>
    <w:rsid w:val="00F045B1"/>
    <w:rsid w:val="00F1359B"/>
    <w:rsid w:val="00F13E7D"/>
    <w:rsid w:val="00F140C3"/>
    <w:rsid w:val="00F16E08"/>
    <w:rsid w:val="00F21C5D"/>
    <w:rsid w:val="00F263DA"/>
    <w:rsid w:val="00F4371C"/>
    <w:rsid w:val="00F630F8"/>
    <w:rsid w:val="00F7668A"/>
    <w:rsid w:val="00F8015E"/>
    <w:rsid w:val="00F92135"/>
    <w:rsid w:val="00FC2B59"/>
    <w:rsid w:val="00FC506F"/>
    <w:rsid w:val="00FC7A38"/>
    <w:rsid w:val="00FD1BA1"/>
    <w:rsid w:val="00FE0391"/>
    <w:rsid w:val="00FE0509"/>
    <w:rsid w:val="00FE1335"/>
    <w:rsid w:val="00FE694A"/>
    <w:rsid w:val="00FF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5284CC6-B088-4CF7-97D6-330388D0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33D0D"/>
  </w:style>
  <w:style w:type="paragraph" w:styleId="Cmsor1">
    <w:name w:val="heading 1"/>
    <w:basedOn w:val="Norml"/>
    <w:next w:val="Norml"/>
    <w:link w:val="Cmsor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738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Cmsor2Char">
    <w:name w:val="Címsor 2 Char"/>
    <w:basedOn w:val="Bekezdsalapbettpusa"/>
    <w:link w:val="Cmsor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l"/>
    <w:uiPriority w:val="4"/>
    <w:qFormat/>
    <w:rsid w:val="00C6554A"/>
    <w:pPr>
      <w:spacing w:before="0" w:after="0"/>
      <w:jc w:val="center"/>
    </w:pPr>
  </w:style>
  <w:style w:type="paragraph" w:styleId="Felsorols">
    <w:name w:val="List Bullet"/>
    <w:basedOn w:val="Norml"/>
    <w:uiPriority w:val="10"/>
    <w:unhideWhenUsed/>
    <w:qFormat/>
    <w:rsid w:val="00C6554A"/>
    <w:pPr>
      <w:numPr>
        <w:numId w:val="4"/>
      </w:numPr>
    </w:pPr>
  </w:style>
  <w:style w:type="paragraph" w:styleId="Cm">
    <w:name w:val="Title"/>
    <w:basedOn w:val="Norml"/>
    <w:link w:val="Cm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mChar">
    <w:name w:val="Cím Char"/>
    <w:basedOn w:val="Bekezdsalapbettpusa"/>
    <w:link w:val="Cm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lcm">
    <w:name w:val="Subtitle"/>
    <w:basedOn w:val="Norml"/>
    <w:link w:val="Alcm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lcmChar">
    <w:name w:val="Alcím Char"/>
    <w:basedOn w:val="Bekezdsalapbettpusa"/>
    <w:link w:val="Alcm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llb">
    <w:name w:val="footer"/>
    <w:basedOn w:val="Norml"/>
    <w:link w:val="llb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llbChar">
    <w:name w:val="Élőláb Char"/>
    <w:basedOn w:val="Bekezdsalapbettpusa"/>
    <w:link w:val="llb"/>
    <w:uiPriority w:val="99"/>
    <w:rsid w:val="00C6554A"/>
    <w:rPr>
      <w:caps/>
    </w:rPr>
  </w:style>
  <w:style w:type="paragraph" w:customStyle="1" w:styleId="Photo">
    <w:name w:val="Photo"/>
    <w:basedOn w:val="Norml"/>
    <w:uiPriority w:val="1"/>
    <w:qFormat/>
    <w:rsid w:val="00C6554A"/>
    <w:pPr>
      <w:spacing w:before="0" w:after="0" w:line="240" w:lineRule="auto"/>
      <w:jc w:val="center"/>
    </w:pPr>
  </w:style>
  <w:style w:type="paragraph" w:styleId="lfej">
    <w:name w:val="header"/>
    <w:basedOn w:val="Norml"/>
    <w:link w:val="lfejChar"/>
    <w:uiPriority w:val="99"/>
    <w:unhideWhenUsed/>
    <w:rsid w:val="00C6554A"/>
    <w:pPr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Szmozottlista">
    <w:name w:val="List Number"/>
    <w:basedOn w:val="Norm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rskiemels">
    <w:name w:val="Intense Emphasis"/>
    <w:basedOn w:val="Bekezdsalapbettpusa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C6554A"/>
    <w:rPr>
      <w:i/>
      <w:iCs/>
      <w:color w:val="007789" w:themeColor="accent1" w:themeShade="BF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6554A"/>
    <w:rPr>
      <w:rFonts w:ascii="Segoe UI" w:hAnsi="Segoe UI" w:cs="Segoe UI"/>
      <w:szCs w:val="18"/>
    </w:rPr>
  </w:style>
  <w:style w:type="paragraph" w:styleId="Szvegblokk">
    <w:name w:val="Block Text"/>
    <w:basedOn w:val="Norm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C6554A"/>
    <w:rPr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C6554A"/>
    <w:rPr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C6554A"/>
    <w:rPr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6554A"/>
    <w:rPr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6554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6554A"/>
    <w:rPr>
      <w:b/>
      <w:bCs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C6554A"/>
    <w:rPr>
      <w:rFonts w:ascii="Segoe UI" w:hAnsi="Segoe UI" w:cs="Segoe UI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C6554A"/>
    <w:rPr>
      <w:szCs w:val="20"/>
    </w:rPr>
  </w:style>
  <w:style w:type="paragraph" w:styleId="Feladcmebortkon">
    <w:name w:val="envelope return"/>
    <w:basedOn w:val="Norm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Mrltotthiperhivatkozs">
    <w:name w:val="FollowedHyperlink"/>
    <w:basedOn w:val="Bekezdsalapbettpusa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6554A"/>
    <w:rPr>
      <w:szCs w:val="20"/>
    </w:rPr>
  </w:style>
  <w:style w:type="character" w:styleId="HTML-kd">
    <w:name w:val="HTML Code"/>
    <w:basedOn w:val="Bekezdsalapbettpusa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C6554A"/>
    <w:rPr>
      <w:rFonts w:ascii="Consolas" w:hAnsi="Consolas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hivatkozs">
    <w:name w:val="Hyperlink"/>
    <w:basedOn w:val="Bekezdsalapbettpusa"/>
    <w:uiPriority w:val="99"/>
    <w:unhideWhenUsed/>
    <w:rsid w:val="00C6554A"/>
    <w:rPr>
      <w:color w:val="835D00" w:themeColor="accent3" w:themeShade="80"/>
      <w:u w:val="single"/>
    </w:rPr>
  </w:style>
  <w:style w:type="paragraph" w:styleId="Makrszvege">
    <w:name w:val="macro"/>
    <w:link w:val="Makrszvege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C6554A"/>
    <w:rPr>
      <w:rFonts w:ascii="Consolas" w:hAnsi="Consolas"/>
      <w:szCs w:val="20"/>
    </w:rPr>
  </w:style>
  <w:style w:type="character" w:styleId="Helyrzszveg">
    <w:name w:val="Placeholder Text"/>
    <w:basedOn w:val="Bekezdsalapbettpusa"/>
    <w:uiPriority w:val="99"/>
    <w:semiHidden/>
    <w:rsid w:val="00C6554A"/>
    <w:rPr>
      <w:color w:val="595959" w:themeColor="text1" w:themeTint="A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C6554A"/>
    <w:rPr>
      <w:rFonts w:ascii="Consolas" w:hAnsi="Consolas"/>
      <w:szCs w:val="21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Default">
    <w:name w:val="Default"/>
    <w:rsid w:val="003578BD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F152E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0F152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F152E"/>
    <w:pPr>
      <w:spacing w:after="100"/>
      <w:ind w:left="220"/>
    </w:pPr>
  </w:style>
  <w:style w:type="character" w:customStyle="1" w:styleId="Cmsor4Char">
    <w:name w:val="Címsor 4 Char"/>
    <w:basedOn w:val="Bekezdsalapbettpusa"/>
    <w:link w:val="Cmsor4"/>
    <w:uiPriority w:val="9"/>
    <w:rsid w:val="00673832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D0330E"/>
    <w:pPr>
      <w:spacing w:after="100"/>
      <w:ind w:left="440"/>
    </w:pPr>
  </w:style>
  <w:style w:type="paragraph" w:styleId="Listaszerbekezds">
    <w:name w:val="List Paragraph"/>
    <w:basedOn w:val="Norml"/>
    <w:uiPriority w:val="34"/>
    <w:unhideWhenUsed/>
    <w:qFormat/>
    <w:rsid w:val="00572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.spotify.com" TargetMode="External"/><Relationship Id="rId18" Type="http://schemas.openxmlformats.org/officeDocument/2006/relationships/hyperlink" Target="https://accounts.spotify.com/api/token" TargetMode="External"/><Relationship Id="rId26" Type="http://schemas.openxmlformats.org/officeDocument/2006/relationships/hyperlink" Target="https://api.spotify.com/v1/users/%7buser_id%7d/playlists/%7bplaylist_id%7d/tracks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api.spotify.com/v1/tracks/%7btrackId%7d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ccounts.spotify.com/authorize" TargetMode="External"/><Relationship Id="rId20" Type="http://schemas.openxmlformats.org/officeDocument/2006/relationships/hyperlink" Target="https://api.spotify.com/v1/users/%7buserId%7d" TargetMode="Externa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pi.spotify.com/v1/users/%7buserId%7d/playlists/%7bplaylistId%7d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maixify.azurewebsites.net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pi.spotify.com/v1/users/%7buserId%7d/playlists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api.spotify.com/v1/me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api.spotify.com/v1/artists/%7bartistId%7d/top-tracks?country=...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ccounts.spotify.com/authorize/?client_id=5fe01282e44241328a84e7c5cc169165&amp;response_type=code&amp;redirect_uri=https%3A%2F%2Fexample.com%2Fcallback&amp;scope=user-read-private%20user-read-email&amp;state=34fFs29kd09" TargetMode="External"/><Relationship Id="rId25" Type="http://schemas.openxmlformats.org/officeDocument/2006/relationships/hyperlink" Target="https://api.spotify.com/v1/users/%7buser_id%7d/playlists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github.com/gerawba/MaiXIF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%20Hegedus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FA5D2A39-1298-4384-8B96-277A9EA65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4445</TotalTime>
  <Pages>28</Pages>
  <Words>4662</Words>
  <Characters>32171</Characters>
  <Application>Microsoft Office Word</Application>
  <DocSecurity>0</DocSecurity>
  <Lines>268</Lines>
  <Paragraphs>73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Hegedus</dc:creator>
  <cp:keywords/>
  <dc:description/>
  <cp:lastModifiedBy>Geri</cp:lastModifiedBy>
  <cp:revision>361</cp:revision>
  <cp:lastPrinted>2016-11-25T21:10:00Z</cp:lastPrinted>
  <dcterms:created xsi:type="dcterms:W3CDTF">2016-11-20T04:52:00Z</dcterms:created>
  <dcterms:modified xsi:type="dcterms:W3CDTF">2016-11-25T22:25:00Z</dcterms:modified>
</cp:coreProperties>
</file>